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4406D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5B3BA4DF" wp14:editId="1A30F866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04"/>
      </w:tblGrid>
      <w:tr w:rsidR="00D077E9" w14:paraId="1BD54D59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8785715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3B61E6B" wp14:editId="102AC212">
                      <wp:extent cx="3558540" cy="1443990"/>
                      <wp:effectExtent l="0" t="0" r="0" b="381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58540" cy="14439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C6C47D" w14:textId="6D107326" w:rsidR="00D077E9" w:rsidRPr="00301C5B" w:rsidRDefault="00301C5B" w:rsidP="00301C5B">
                                  <w:pPr>
                                    <w:pStyle w:val="Title"/>
                                    <w:rPr>
                                      <w:sz w:val="52"/>
                                    </w:rPr>
                                  </w:pPr>
                                  <w:r w:rsidRPr="00301C5B">
                                    <w:rPr>
                                      <w:sz w:val="52"/>
                                    </w:rPr>
                                    <w:t>LIBRARY</w:t>
                                  </w:r>
                                </w:p>
                                <w:p w14:paraId="47915C07" w14:textId="56730B15" w:rsidR="00301C5B" w:rsidRDefault="00301C5B" w:rsidP="00301C5B">
                                  <w:pPr>
                                    <w:pStyle w:val="Title"/>
                                    <w:rPr>
                                      <w:sz w:val="52"/>
                                    </w:rPr>
                                  </w:pPr>
                                  <w:r w:rsidRPr="00301C5B">
                                    <w:rPr>
                                      <w:sz w:val="52"/>
                                    </w:rPr>
                                    <w:t>MANAGEMENT</w:t>
                                  </w:r>
                                </w:p>
                                <w:p w14:paraId="54F20B05" w14:textId="7453F123" w:rsidR="00301C5B" w:rsidRPr="00301C5B" w:rsidRDefault="00301C5B" w:rsidP="00301C5B">
                                  <w:pPr>
                                    <w:pStyle w:val="Title"/>
                                    <w:rPr>
                                      <w:sz w:val="52"/>
                                    </w:rPr>
                                  </w:pPr>
                                  <w:r>
                                    <w:rPr>
                                      <w:sz w:val="52"/>
                                    </w:rPr>
                                    <w:t>SYSTEM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3B61E6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80.2pt;height:11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" filled="f" stroked="f" strokeweight=".5pt">
                      <v:textbox>
                        <w:txbxContent>
                          <w:p w14:paraId="3DC6C47D" w14:textId="6D107326" w:rsidR="00D077E9" w:rsidRPr="00301C5B" w:rsidRDefault="00301C5B" w:rsidP="00301C5B">
                            <w:pPr>
                              <w:pStyle w:val="Title"/>
                              <w:rPr>
                                <w:sz w:val="52"/>
                              </w:rPr>
                            </w:pPr>
                            <w:r w:rsidRPr="00301C5B">
                              <w:rPr>
                                <w:sz w:val="52"/>
                              </w:rPr>
                              <w:t>LIBRARY</w:t>
                            </w:r>
                          </w:p>
                          <w:p w14:paraId="47915C07" w14:textId="56730B15" w:rsidR="00301C5B" w:rsidRDefault="00301C5B" w:rsidP="00301C5B">
                            <w:pPr>
                              <w:pStyle w:val="Title"/>
                              <w:rPr>
                                <w:sz w:val="52"/>
                              </w:rPr>
                            </w:pPr>
                            <w:r w:rsidRPr="00301C5B">
                              <w:rPr>
                                <w:sz w:val="52"/>
                              </w:rPr>
                              <w:t>MANAGEMENT</w:t>
                            </w:r>
                          </w:p>
                          <w:p w14:paraId="54F20B05" w14:textId="7453F123" w:rsidR="00301C5B" w:rsidRPr="00301C5B" w:rsidRDefault="00301C5B" w:rsidP="00301C5B">
                            <w:pPr>
                              <w:pStyle w:val="Title"/>
                              <w:rPr>
                                <w:sz w:val="52"/>
                              </w:rPr>
                            </w:pPr>
                            <w:r>
                              <w:rPr>
                                <w:sz w:val="52"/>
                              </w:rPr>
                              <w:t>SYSTEM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BB1B763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2B9AD39" wp14:editId="08373D06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86CF87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1B4BEE37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10516E3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69190B61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95DDC3AD4C04FAFA35EF759A50375D6"/>
              </w:placeholder>
              <w15:appearance w15:val="hidden"/>
            </w:sdtPr>
            <w:sdtContent>
              <w:p w14:paraId="4AFE6F19" w14:textId="7916F4BF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352615">
                  <w:rPr>
                    <w:rStyle w:val="SubtitleChar"/>
                    <w:b w:val="0"/>
                    <w:noProof/>
                  </w:rPr>
                  <w:t>June 21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1DF8F7FD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4A2CD670" wp14:editId="352B5690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F6875D8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34E5995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1FCF9D92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7ADCA800" w14:textId="7B3D493E" w:rsidR="00D077E9" w:rsidRDefault="00000000" w:rsidP="00D077E9">
            <w:sdt>
              <w:sdtPr>
                <w:id w:val="-1740469667"/>
                <w:placeholder>
                  <w:docPart w:val="4D893322FBAC45648BDCDFEE2E234583"/>
                </w:placeholder>
                <w:showingPlcHdr/>
                <w15:appearance w15:val="hidden"/>
              </w:sdtPr>
              <w:sdtContent>
                <w:r w:rsidR="00576FA6">
                  <w:t>COMPANY NAME</w:t>
                </w:r>
              </w:sdtContent>
            </w:sdt>
          </w:p>
          <w:p w14:paraId="7E261084" w14:textId="77777777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3755DA08F5E243F7906B2B06698C7BB1"/>
                </w:placeholder>
                <w:showingPlcHdr/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>
                  <w:t>Your Name</w:t>
                </w:r>
              </w:sdtContent>
            </w:sdt>
          </w:p>
          <w:p w14:paraId="1554965C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3FCA5968" w14:textId="15EF305A" w:rsidR="00D077E9" w:rsidRDefault="00D077E9" w:rsidP="00301C5B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5AA49DEA" wp14:editId="784AFE69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00EEB44" wp14:editId="076489E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95F7E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70B9360" wp14:editId="52219AA6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F50A58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145ED20E" w14:textId="77777777" w:rsidTr="00DF027C">
        <w:trPr>
          <w:trHeight w:val="3546"/>
        </w:trPr>
        <w:tc>
          <w:tcPr>
            <w:tcW w:w="9999" w:type="dxa"/>
          </w:tcPr>
          <w:p w14:paraId="714EB982" w14:textId="04643801" w:rsidR="00576FA6" w:rsidRDefault="00576FA6" w:rsidP="00DF027C"/>
          <w:p w14:paraId="49357286" w14:textId="3B187A79" w:rsidR="00576FA6" w:rsidRPr="00E42494" w:rsidRDefault="00E42494" w:rsidP="00DF027C">
            <w:pPr>
              <w:rPr>
                <w:sz w:val="72"/>
                <w:szCs w:val="72"/>
              </w:rPr>
            </w:pPr>
            <w:r w:rsidRPr="00E42494">
              <w:rPr>
                <w:sz w:val="72"/>
                <w:szCs w:val="72"/>
              </w:rPr>
              <w:t>INDEX</w:t>
            </w:r>
          </w:p>
          <w:p w14:paraId="320C6D71" w14:textId="77777777" w:rsidR="00576FA6" w:rsidRDefault="00576FA6" w:rsidP="00DF027C"/>
          <w:p w14:paraId="687410F9" w14:textId="433A4982" w:rsidR="00576FA6" w:rsidRDefault="00576FA6" w:rsidP="00576FA6">
            <w:pPr>
              <w:pStyle w:val="ListParagraph"/>
              <w:numPr>
                <w:ilvl w:val="0"/>
                <w:numId w:val="1"/>
              </w:numPr>
              <w:rPr>
                <w:sz w:val="44"/>
                <w:szCs w:val="44"/>
              </w:rPr>
            </w:pPr>
            <w:r w:rsidRPr="00E42494">
              <w:rPr>
                <w:sz w:val="44"/>
                <w:szCs w:val="44"/>
              </w:rPr>
              <w:t>Search Student</w:t>
            </w:r>
            <w:r w:rsidR="00C65BE6">
              <w:rPr>
                <w:sz w:val="44"/>
                <w:szCs w:val="44"/>
              </w:rPr>
              <w:t>/Faculty</w:t>
            </w:r>
            <w:r w:rsidRPr="00E42494">
              <w:rPr>
                <w:sz w:val="44"/>
                <w:szCs w:val="44"/>
              </w:rPr>
              <w:t xml:space="preserve"> details</w:t>
            </w:r>
          </w:p>
          <w:p w14:paraId="021D96B3" w14:textId="012E5132" w:rsidR="00C65BE6" w:rsidRDefault="00C65BE6" w:rsidP="00C65BE6">
            <w:pPr>
              <w:pStyle w:val="ListParagraph"/>
              <w:numPr>
                <w:ilvl w:val="0"/>
                <w:numId w:val="12"/>
              </w:numPr>
              <w:rPr>
                <w:sz w:val="40"/>
                <w:szCs w:val="40"/>
              </w:rPr>
            </w:pPr>
            <w:r w:rsidRPr="00C65BE6">
              <w:rPr>
                <w:sz w:val="40"/>
                <w:szCs w:val="40"/>
              </w:rPr>
              <w:t>Adding a Student/Faculty</w:t>
            </w:r>
          </w:p>
          <w:p w14:paraId="19B92EF4" w14:textId="77777777" w:rsidR="00F734C4" w:rsidRDefault="004166C8" w:rsidP="00F734C4">
            <w:pPr>
              <w:pStyle w:val="ListParagraph"/>
              <w:numPr>
                <w:ilvl w:val="0"/>
                <w:numId w:val="12"/>
              </w:num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Removing a student/faculty</w:t>
            </w:r>
          </w:p>
          <w:p w14:paraId="6BDB5E8F" w14:textId="42E9ADB1" w:rsidR="00576FA6" w:rsidRPr="00F734C4" w:rsidRDefault="00576FA6" w:rsidP="00F734C4">
            <w:pPr>
              <w:pStyle w:val="ListParagraph"/>
              <w:numPr>
                <w:ilvl w:val="0"/>
                <w:numId w:val="12"/>
              </w:numPr>
              <w:rPr>
                <w:sz w:val="40"/>
                <w:szCs w:val="40"/>
              </w:rPr>
            </w:pPr>
            <w:r w:rsidRPr="00F734C4">
              <w:rPr>
                <w:sz w:val="44"/>
                <w:szCs w:val="44"/>
              </w:rPr>
              <w:t>Edit Student Details</w:t>
            </w:r>
          </w:p>
          <w:p w14:paraId="60C19F46" w14:textId="70C6A915" w:rsidR="00576FA6" w:rsidRPr="00E42494" w:rsidRDefault="00E42494" w:rsidP="00576FA6">
            <w:pPr>
              <w:pStyle w:val="ListParagraph"/>
              <w:numPr>
                <w:ilvl w:val="0"/>
                <w:numId w:val="1"/>
              </w:numPr>
              <w:rPr>
                <w:sz w:val="44"/>
                <w:szCs w:val="44"/>
              </w:rPr>
            </w:pPr>
            <w:r w:rsidRPr="00E42494">
              <w:rPr>
                <w:sz w:val="44"/>
                <w:szCs w:val="44"/>
              </w:rPr>
              <w:t>Issuing a Book</w:t>
            </w:r>
          </w:p>
          <w:p w14:paraId="48A01F9E" w14:textId="57BC6049" w:rsidR="00E42494" w:rsidRPr="00E42494" w:rsidRDefault="00E42494" w:rsidP="00576FA6">
            <w:pPr>
              <w:pStyle w:val="ListParagraph"/>
              <w:numPr>
                <w:ilvl w:val="0"/>
                <w:numId w:val="1"/>
              </w:numPr>
              <w:rPr>
                <w:sz w:val="44"/>
                <w:szCs w:val="44"/>
              </w:rPr>
            </w:pPr>
            <w:r w:rsidRPr="00E42494">
              <w:rPr>
                <w:sz w:val="44"/>
                <w:szCs w:val="44"/>
              </w:rPr>
              <w:t>Returning a Book</w:t>
            </w:r>
          </w:p>
          <w:p w14:paraId="49A6D7EA" w14:textId="5E50AAFC" w:rsidR="00E42494" w:rsidRPr="00E42494" w:rsidRDefault="00E42494" w:rsidP="00576FA6">
            <w:pPr>
              <w:pStyle w:val="ListParagraph"/>
              <w:numPr>
                <w:ilvl w:val="0"/>
                <w:numId w:val="1"/>
              </w:numPr>
              <w:rPr>
                <w:sz w:val="44"/>
                <w:szCs w:val="44"/>
              </w:rPr>
            </w:pPr>
            <w:r w:rsidRPr="00E42494">
              <w:rPr>
                <w:sz w:val="44"/>
                <w:szCs w:val="44"/>
              </w:rPr>
              <w:t>Admin Functionalities</w:t>
            </w:r>
          </w:p>
          <w:p w14:paraId="3C3F17FF" w14:textId="5ACBFA5D" w:rsidR="00E42494" w:rsidRPr="00C65BE6" w:rsidRDefault="00E42494" w:rsidP="00E42494">
            <w:pPr>
              <w:pStyle w:val="ListParagraph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C65BE6">
              <w:rPr>
                <w:sz w:val="40"/>
                <w:szCs w:val="40"/>
              </w:rPr>
              <w:t>Adding a new book</w:t>
            </w:r>
          </w:p>
          <w:p w14:paraId="6FEFF81A" w14:textId="60BF5A1B" w:rsidR="00E42494" w:rsidRPr="00C65BE6" w:rsidRDefault="00E42494" w:rsidP="00E42494">
            <w:pPr>
              <w:pStyle w:val="ListParagraph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C65BE6">
              <w:rPr>
                <w:sz w:val="40"/>
                <w:szCs w:val="40"/>
              </w:rPr>
              <w:t>Add new Books Id’s</w:t>
            </w:r>
          </w:p>
          <w:p w14:paraId="58B4E18E" w14:textId="77777777" w:rsidR="00E42494" w:rsidRPr="00C65BE6" w:rsidRDefault="00E42494" w:rsidP="00E42494">
            <w:pPr>
              <w:pStyle w:val="ListParagraph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C65BE6">
              <w:rPr>
                <w:sz w:val="40"/>
                <w:szCs w:val="40"/>
              </w:rPr>
              <w:t xml:space="preserve">Remove Book </w:t>
            </w:r>
          </w:p>
          <w:p w14:paraId="7C1831C6" w14:textId="0A4E4907" w:rsidR="00E42494" w:rsidRPr="00C65BE6" w:rsidRDefault="00E42494" w:rsidP="00E42494">
            <w:pPr>
              <w:pStyle w:val="ListParagraph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C65BE6">
              <w:rPr>
                <w:sz w:val="40"/>
                <w:szCs w:val="40"/>
              </w:rPr>
              <w:t>Available Books</w:t>
            </w:r>
          </w:p>
          <w:p w14:paraId="0A86D3F6" w14:textId="26D24857" w:rsidR="00DF027C" w:rsidRDefault="00DF027C" w:rsidP="00DF027C"/>
          <w:p w14:paraId="717E4660" w14:textId="6FCD82B6" w:rsidR="00DF027C" w:rsidRDefault="00DF027C" w:rsidP="00DF027C">
            <w:pPr>
              <w:pStyle w:val="Content"/>
            </w:pPr>
          </w:p>
        </w:tc>
      </w:tr>
      <w:tr w:rsidR="00DF027C" w14:paraId="7D93C49F" w14:textId="77777777" w:rsidTr="00DF027C">
        <w:trPr>
          <w:trHeight w:val="5931"/>
        </w:trPr>
        <w:tc>
          <w:tcPr>
            <w:tcW w:w="9999" w:type="dxa"/>
          </w:tcPr>
          <w:p w14:paraId="37779A4E" w14:textId="7AB05895" w:rsidR="00DF027C" w:rsidRPr="00E10BE7" w:rsidRDefault="00E10BE7" w:rsidP="00E10BE7">
            <w:pPr>
              <w:rPr>
                <w:sz w:val="48"/>
                <w:szCs w:val="48"/>
                <w:lang w:val="en-IN"/>
              </w:rPr>
            </w:pPr>
            <w:r w:rsidRPr="00E10BE7">
              <w:rPr>
                <w:sz w:val="48"/>
                <w:szCs w:val="48"/>
                <w:lang w:val="en-IN"/>
              </w:rPr>
              <w:lastRenderedPageBreak/>
              <w:t>Searching the Student</w:t>
            </w:r>
            <w:r w:rsidR="003A144E">
              <w:rPr>
                <w:sz w:val="48"/>
                <w:szCs w:val="48"/>
                <w:lang w:val="en-IN"/>
              </w:rPr>
              <w:t>/Faculty</w:t>
            </w:r>
            <w:r w:rsidRPr="00E10BE7">
              <w:rPr>
                <w:sz w:val="48"/>
                <w:szCs w:val="48"/>
                <w:lang w:val="en-IN"/>
              </w:rPr>
              <w:t>:</w:t>
            </w:r>
          </w:p>
          <w:p w14:paraId="5608480C" w14:textId="77777777" w:rsidR="00DF027C" w:rsidRDefault="00DF027C" w:rsidP="00DF027C">
            <w:pPr>
              <w:pStyle w:val="Content"/>
              <w:rPr>
                <w:i/>
                <w:sz w:val="36"/>
              </w:rPr>
            </w:pPr>
          </w:p>
          <w:p w14:paraId="1D97CE12" w14:textId="77777777" w:rsidR="00DF027C" w:rsidRDefault="00204780" w:rsidP="00DF027C">
            <w:pPr>
              <w:pStyle w:val="Content"/>
              <w:rPr>
                <w:i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10B0E449" wp14:editId="6D32900B">
                  <wp:extent cx="5917352" cy="4530725"/>
                  <wp:effectExtent l="0" t="0" r="7620" b="3175"/>
                  <wp:docPr id="15385797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579775" name="Picture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7352" cy="453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0CD61" w14:textId="13C53C8F" w:rsidR="00204780" w:rsidRPr="00204780" w:rsidRDefault="00204780" w:rsidP="00DF027C">
            <w:pPr>
              <w:pStyle w:val="Content"/>
              <w:rPr>
                <w:rFonts w:ascii="Aldhabi" w:hAnsi="Aldhabi" w:cs="Aldhabi"/>
                <w:iCs/>
                <w:sz w:val="32"/>
                <w:szCs w:val="32"/>
              </w:rPr>
            </w:pPr>
          </w:p>
        </w:tc>
      </w:tr>
    </w:tbl>
    <w:p w14:paraId="0D88B1A8" w14:textId="0A06A6C5" w:rsidR="00922A34" w:rsidRPr="00DE7876" w:rsidRDefault="00922A34" w:rsidP="00DE7876">
      <w:pPr>
        <w:pStyle w:val="ListParagraph"/>
        <w:numPr>
          <w:ilvl w:val="0"/>
          <w:numId w:val="4"/>
        </w:numPr>
        <w:rPr>
          <w:sz w:val="36"/>
          <w:szCs w:val="36"/>
          <w:lang w:val="en-IN"/>
        </w:rPr>
      </w:pPr>
      <w:r>
        <w:rPr>
          <w:b w:val="0"/>
          <w:color w:val="0F0D29" w:themeColor="text1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search for the student, we </w:t>
      </w:r>
      <w:r w:rsidR="00DE7876">
        <w:rPr>
          <w:b w:val="0"/>
          <w:color w:val="0F0D29" w:themeColor="text1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must</w:t>
      </w:r>
      <w:r>
        <w:rPr>
          <w:b w:val="0"/>
          <w:color w:val="0F0D29" w:themeColor="text1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search with the roll number of that Student</w:t>
      </w:r>
      <w:r w:rsidR="00DE7876">
        <w:rPr>
          <w:b w:val="0"/>
          <w:color w:val="0F0D29" w:themeColor="text1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50C71A3" w14:textId="432C7541" w:rsidR="00E10BE7" w:rsidRPr="00E10BE7" w:rsidRDefault="00DE7876" w:rsidP="00E10BE7">
      <w:pPr>
        <w:pStyle w:val="ListParagraph"/>
        <w:numPr>
          <w:ilvl w:val="0"/>
          <w:numId w:val="4"/>
        </w:numPr>
        <w:rPr>
          <w:sz w:val="36"/>
          <w:szCs w:val="36"/>
          <w:lang w:val="en-IN"/>
        </w:rPr>
      </w:pPr>
      <w:r>
        <w:rPr>
          <w:b w:val="0"/>
          <w:color w:val="0F0D29" w:themeColor="text1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Roll number is divided into 3 tabs to make convenient to user</w:t>
      </w:r>
      <w:r w:rsidR="00E10BE7">
        <w:rPr>
          <w:b w:val="0"/>
          <w:color w:val="0F0D29" w:themeColor="text1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9704226" w14:textId="5600A824" w:rsidR="00E10BE7" w:rsidRPr="003A144E" w:rsidRDefault="00E10BE7" w:rsidP="003A144E">
      <w:pPr>
        <w:pStyle w:val="ListParagraph"/>
        <w:numPr>
          <w:ilvl w:val="0"/>
          <w:numId w:val="5"/>
        </w:numPr>
        <w:rPr>
          <w:sz w:val="36"/>
          <w:szCs w:val="36"/>
          <w:lang w:val="en-IN"/>
        </w:rPr>
      </w:pPr>
      <w:r>
        <w:rPr>
          <w:szCs w:val="28"/>
          <w:lang w:val="en-IN"/>
        </w:rPr>
        <w:t>Year : The field should be filled with passing out year. The length of numbers is restricted to 2. So, you must give the last 2 digit of a year. Ex : 23, if the year is 202</w:t>
      </w:r>
      <w:r w:rsidR="003A144E">
        <w:rPr>
          <w:szCs w:val="28"/>
          <w:lang w:val="en-IN"/>
        </w:rPr>
        <w:t>3</w:t>
      </w:r>
      <w:r w:rsidR="00852BFB">
        <w:rPr>
          <w:szCs w:val="28"/>
          <w:lang w:val="en-IN"/>
        </w:rPr>
        <w:t>.</w:t>
      </w:r>
    </w:p>
    <w:p w14:paraId="7E5A177E" w14:textId="00CCD455" w:rsidR="003A144E" w:rsidRPr="003A144E" w:rsidRDefault="00E10BE7" w:rsidP="003A144E">
      <w:pPr>
        <w:pStyle w:val="ListParagraph"/>
        <w:numPr>
          <w:ilvl w:val="0"/>
          <w:numId w:val="5"/>
        </w:numPr>
        <w:rPr>
          <w:sz w:val="36"/>
          <w:szCs w:val="36"/>
          <w:lang w:val="en-IN"/>
        </w:rPr>
      </w:pPr>
      <w:r>
        <w:rPr>
          <w:szCs w:val="28"/>
          <w:lang w:val="en-IN"/>
        </w:rPr>
        <w:t>Select the course : The course can be selected from the list provided. If we are about to search for a faculty member, then we must select faculty. Otherwise, we must select the course accordingly</w:t>
      </w:r>
      <w:r w:rsidR="00852BFB">
        <w:rPr>
          <w:szCs w:val="28"/>
          <w:lang w:val="en-IN"/>
        </w:rPr>
        <w:t>.</w:t>
      </w:r>
    </w:p>
    <w:p w14:paraId="3DBFA025" w14:textId="750352F6" w:rsidR="00852BFB" w:rsidRPr="00852BFB" w:rsidRDefault="00E10BE7" w:rsidP="00852BFB">
      <w:pPr>
        <w:pStyle w:val="ListParagraph"/>
        <w:numPr>
          <w:ilvl w:val="0"/>
          <w:numId w:val="5"/>
        </w:numPr>
        <w:rPr>
          <w:sz w:val="36"/>
          <w:szCs w:val="36"/>
          <w:lang w:val="en-IN"/>
        </w:rPr>
      </w:pPr>
      <w:r>
        <w:rPr>
          <w:szCs w:val="28"/>
          <w:lang w:val="en-IN"/>
        </w:rPr>
        <w:t xml:space="preserve"> RollNo : The field should be filled out with </w:t>
      </w:r>
      <w:r w:rsidR="000869A9">
        <w:rPr>
          <w:szCs w:val="28"/>
          <w:lang w:val="en-IN"/>
        </w:rPr>
        <w:t xml:space="preserve">atleast 3 digits of </w:t>
      </w:r>
      <w:r>
        <w:rPr>
          <w:szCs w:val="28"/>
          <w:lang w:val="en-IN"/>
        </w:rPr>
        <w:t>last 3 digits of Roll number</w:t>
      </w:r>
      <w:r w:rsidR="00852BFB">
        <w:rPr>
          <w:szCs w:val="28"/>
          <w:lang w:val="en-IN"/>
        </w:rPr>
        <w:t>.</w:t>
      </w:r>
    </w:p>
    <w:p w14:paraId="1B928EB2" w14:textId="1FDAC363" w:rsidR="00852BFB" w:rsidRPr="00852BFB" w:rsidRDefault="00852BFB" w:rsidP="00852BFB">
      <w:pPr>
        <w:pStyle w:val="ListParagraph"/>
        <w:numPr>
          <w:ilvl w:val="0"/>
          <w:numId w:val="10"/>
        </w:numPr>
        <w:rPr>
          <w:sz w:val="36"/>
          <w:szCs w:val="36"/>
          <w:lang w:val="en-IN"/>
        </w:rPr>
      </w:pPr>
      <w:r w:rsidRPr="00852BFB">
        <w:rPr>
          <w:szCs w:val="28"/>
          <w:lang w:val="en-IN"/>
        </w:rPr>
        <w:lastRenderedPageBreak/>
        <w:t>After filling the Roll number, we must click on the search button to get the student/faculty details like this.</w:t>
      </w:r>
    </w:p>
    <w:p w14:paraId="732B1210" w14:textId="692B152F" w:rsidR="00C65BE6" w:rsidRPr="00C65BE6" w:rsidRDefault="00E10BE7" w:rsidP="00C65BE6">
      <w:pPr>
        <w:rPr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3E473E65" wp14:editId="282A92C9">
            <wp:extent cx="6309360" cy="4846955"/>
            <wp:effectExtent l="0" t="0" r="0" b="0"/>
            <wp:docPr id="11696816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81630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DC96" w14:textId="29AD479E" w:rsidR="00852BFB" w:rsidRPr="00852BFB" w:rsidRDefault="00852BFB" w:rsidP="00852BFB">
      <w:pPr>
        <w:pStyle w:val="ListParagraph"/>
        <w:numPr>
          <w:ilvl w:val="0"/>
          <w:numId w:val="10"/>
        </w:numPr>
        <w:rPr>
          <w:sz w:val="36"/>
          <w:szCs w:val="36"/>
          <w:lang w:val="en-IN"/>
        </w:rPr>
      </w:pPr>
      <w:r w:rsidRPr="00852BFB">
        <w:rPr>
          <w:szCs w:val="28"/>
          <w:lang w:val="en-IN"/>
        </w:rPr>
        <w:t xml:space="preserve">To search for the faculty, we must choosefaculty from the dropdown list. Then, enter the CE ID of the faculty in the field provided for ID and click on search. </w:t>
      </w:r>
    </w:p>
    <w:p w14:paraId="0F98F807" w14:textId="6C8314A7" w:rsidR="00852BFB" w:rsidRDefault="00EB1A70" w:rsidP="00E10BE7">
      <w:pPr>
        <w:rPr>
          <w:sz w:val="36"/>
          <w:szCs w:val="36"/>
          <w:lang w:val="en-IN"/>
        </w:rPr>
      </w:pPr>
      <w:r w:rsidRPr="00EB1A70"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7BBC4BC4" wp14:editId="5BAA1148">
            <wp:extent cx="6309360" cy="3308985"/>
            <wp:effectExtent l="0" t="0" r="0" b="5715"/>
            <wp:docPr id="204154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42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F9BD" w14:textId="1BB451A2" w:rsidR="00C65BE6" w:rsidRDefault="00C65BE6" w:rsidP="00E10BE7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Adding a Student/Faculty:</w:t>
      </w:r>
    </w:p>
    <w:p w14:paraId="43A31796" w14:textId="22574B31" w:rsidR="00C65BE6" w:rsidRPr="004166C8" w:rsidRDefault="00C65BE6" w:rsidP="00C65BE6">
      <w:pPr>
        <w:pStyle w:val="ListParagraph"/>
        <w:numPr>
          <w:ilvl w:val="0"/>
          <w:numId w:val="14"/>
        </w:numPr>
        <w:rPr>
          <w:sz w:val="32"/>
          <w:szCs w:val="32"/>
          <w:lang w:val="en-IN"/>
        </w:rPr>
      </w:pPr>
      <w:r w:rsidRPr="004166C8">
        <w:rPr>
          <w:sz w:val="32"/>
          <w:szCs w:val="32"/>
          <w:lang w:val="en-IN"/>
        </w:rPr>
        <w:t>After entering the details and clicking on search button, If you see a dialog box displaying that no details found of such student/faculty, then click on ‘OK’ button to proceed for adding the details.</w:t>
      </w:r>
    </w:p>
    <w:p w14:paraId="6D6F0EB3" w14:textId="14A3D921" w:rsidR="00C65BE6" w:rsidRDefault="00C65BE6" w:rsidP="00C65BE6">
      <w:pPr>
        <w:ind w:left="360"/>
        <w:rPr>
          <w:sz w:val="36"/>
          <w:szCs w:val="36"/>
          <w:lang w:val="en-IN"/>
        </w:rPr>
      </w:pPr>
      <w:r w:rsidRPr="00C65BE6">
        <w:rPr>
          <w:noProof/>
          <w:sz w:val="36"/>
          <w:szCs w:val="36"/>
          <w:lang w:val="en-IN"/>
        </w:rPr>
        <w:drawing>
          <wp:inline distT="0" distB="0" distL="0" distR="0" wp14:anchorId="6CCD7883" wp14:editId="170AAD59">
            <wp:extent cx="6309360" cy="3236595"/>
            <wp:effectExtent l="0" t="0" r="0" b="1905"/>
            <wp:docPr id="1432529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299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B2C4" w14:textId="254EF65F" w:rsidR="00C65BE6" w:rsidRPr="004166C8" w:rsidRDefault="00C65BE6" w:rsidP="00C65BE6">
      <w:pPr>
        <w:pStyle w:val="ListParagraph"/>
        <w:numPr>
          <w:ilvl w:val="0"/>
          <w:numId w:val="14"/>
        </w:numPr>
        <w:rPr>
          <w:sz w:val="32"/>
          <w:szCs w:val="32"/>
          <w:lang w:val="en-IN"/>
        </w:rPr>
      </w:pPr>
      <w:r w:rsidRPr="004166C8">
        <w:rPr>
          <w:sz w:val="32"/>
          <w:szCs w:val="32"/>
          <w:lang w:val="en-IN"/>
        </w:rPr>
        <w:lastRenderedPageBreak/>
        <w:t xml:space="preserve">After clicking on ‘OK’, you will see blank fields to enter the name  and phone number </w:t>
      </w:r>
      <w:r w:rsidR="004166C8" w:rsidRPr="004166C8">
        <w:rPr>
          <w:sz w:val="32"/>
          <w:szCs w:val="32"/>
          <w:lang w:val="en-IN"/>
        </w:rPr>
        <w:t>of the student/faculty and then click on ‘Save Data’ button to save the entry.</w:t>
      </w:r>
    </w:p>
    <w:p w14:paraId="7532D2E0" w14:textId="1BC98D77" w:rsidR="004166C8" w:rsidRDefault="004166C8" w:rsidP="004166C8">
      <w:pPr>
        <w:pStyle w:val="ListParagraph"/>
        <w:rPr>
          <w:szCs w:val="28"/>
          <w:lang w:val="en-IN"/>
        </w:rPr>
      </w:pPr>
      <w:r w:rsidRPr="004166C8">
        <w:rPr>
          <w:noProof/>
          <w:szCs w:val="28"/>
          <w:lang w:val="en-IN"/>
        </w:rPr>
        <w:drawing>
          <wp:inline distT="0" distB="0" distL="0" distR="0" wp14:anchorId="1E44D93C" wp14:editId="2ACE7055">
            <wp:extent cx="6309360" cy="3283585"/>
            <wp:effectExtent l="0" t="0" r="0" b="0"/>
            <wp:docPr id="107907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771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3368" w14:textId="77777777" w:rsidR="004166C8" w:rsidRDefault="004166C8" w:rsidP="004166C8">
      <w:pPr>
        <w:rPr>
          <w:sz w:val="40"/>
          <w:szCs w:val="40"/>
        </w:rPr>
      </w:pPr>
      <w:r w:rsidRPr="004166C8">
        <w:rPr>
          <w:sz w:val="40"/>
          <w:szCs w:val="40"/>
        </w:rPr>
        <w:t>Removing a student/faculty</w:t>
      </w:r>
    </w:p>
    <w:p w14:paraId="6788E836" w14:textId="122683D2" w:rsidR="004166C8" w:rsidRDefault="004166C8" w:rsidP="004166C8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4166C8">
        <w:rPr>
          <w:sz w:val="32"/>
          <w:szCs w:val="32"/>
        </w:rPr>
        <w:t>To remove a Student/Faculty, all the books taken should be returned. That is, the table displaying the books taken should be displaying ‘No books taken’.</w:t>
      </w:r>
    </w:p>
    <w:p w14:paraId="13E9D1D9" w14:textId="105CF5C0" w:rsidR="0007174E" w:rsidRDefault="0007174E" w:rsidP="0007174E">
      <w:pPr>
        <w:pStyle w:val="ListParagraph"/>
        <w:tabs>
          <w:tab w:val="left" w:pos="4085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94C7128" wp14:editId="3AE50633">
            <wp:extent cx="6309360" cy="5112385"/>
            <wp:effectExtent l="0" t="0" r="0" b="0"/>
            <wp:docPr id="453589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89055" name="Picture 4535890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FABE" w14:textId="2EFBE771" w:rsidR="00E10BE7" w:rsidRPr="0007174E" w:rsidRDefault="0007174E" w:rsidP="0007174E">
      <w:pPr>
        <w:pStyle w:val="ListParagraph"/>
        <w:numPr>
          <w:ilvl w:val="0"/>
          <w:numId w:val="14"/>
        </w:numPr>
        <w:tabs>
          <w:tab w:val="left" w:pos="4085"/>
        </w:tabs>
        <w:rPr>
          <w:sz w:val="32"/>
          <w:szCs w:val="32"/>
        </w:rPr>
      </w:pPr>
      <w:r>
        <w:rPr>
          <w:sz w:val="32"/>
          <w:szCs w:val="32"/>
        </w:rPr>
        <w:t xml:space="preserve">If the student/faculty returned all the books, we can remove the student/faculty by clicking on the “Remove Student” button and </w:t>
      </w:r>
      <w:r>
        <w:rPr>
          <w:sz w:val="32"/>
          <w:szCs w:val="32"/>
        </w:rPr>
        <w:lastRenderedPageBreak/>
        <w:t>should click on ‘Yes’. Otherwise, ‘No’.</w:t>
      </w:r>
      <w:r w:rsidRPr="009F087D">
        <w:rPr>
          <w:noProof/>
        </w:rPr>
        <w:drawing>
          <wp:inline distT="0" distB="0" distL="0" distR="0" wp14:anchorId="10EA97CB" wp14:editId="12CE1400">
            <wp:extent cx="4372585" cy="2429214"/>
            <wp:effectExtent l="0" t="0" r="9525" b="9525"/>
            <wp:docPr id="674116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165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02EB" w14:textId="0BB70D1F" w:rsidR="00E10BE7" w:rsidRPr="00F734C4" w:rsidRDefault="00E10BE7" w:rsidP="00E10BE7">
      <w:pPr>
        <w:rPr>
          <w:sz w:val="40"/>
          <w:szCs w:val="40"/>
        </w:rPr>
      </w:pPr>
      <w:r w:rsidRPr="00F734C4">
        <w:rPr>
          <w:sz w:val="40"/>
          <w:szCs w:val="40"/>
        </w:rPr>
        <w:t>Edit Student</w:t>
      </w:r>
      <w:r w:rsidR="003A144E" w:rsidRPr="00F734C4">
        <w:rPr>
          <w:sz w:val="40"/>
          <w:szCs w:val="40"/>
        </w:rPr>
        <w:t>/Faculty</w:t>
      </w:r>
      <w:r w:rsidRPr="00F734C4">
        <w:rPr>
          <w:sz w:val="40"/>
          <w:szCs w:val="40"/>
        </w:rPr>
        <w:t xml:space="preserve"> Details</w:t>
      </w:r>
    </w:p>
    <w:p w14:paraId="15B1FC97" w14:textId="484A1BC5" w:rsidR="00E10BE7" w:rsidRDefault="00E10BE7" w:rsidP="00E10BE7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10BE7">
        <w:rPr>
          <w:sz w:val="32"/>
          <w:szCs w:val="32"/>
        </w:rPr>
        <w:t>To  edit the student</w:t>
      </w:r>
      <w:r w:rsidR="003A144E">
        <w:rPr>
          <w:sz w:val="32"/>
          <w:szCs w:val="32"/>
        </w:rPr>
        <w:t>/faculty</w:t>
      </w:r>
      <w:r w:rsidRPr="00E10BE7">
        <w:rPr>
          <w:sz w:val="32"/>
          <w:szCs w:val="32"/>
        </w:rPr>
        <w:t xml:space="preserve"> details, we </w:t>
      </w:r>
      <w:r>
        <w:rPr>
          <w:sz w:val="32"/>
          <w:szCs w:val="32"/>
        </w:rPr>
        <w:t>have to click on the Edit details button, and can move on to the Name, Phone number and Year of passing fields and can edit.</w:t>
      </w:r>
    </w:p>
    <w:p w14:paraId="3470A70C" w14:textId="32849651" w:rsidR="00E10BE7" w:rsidRDefault="00E10BE7" w:rsidP="00E10BE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After editing, </w:t>
      </w:r>
      <w:r w:rsidR="00D87617">
        <w:rPr>
          <w:sz w:val="32"/>
          <w:szCs w:val="32"/>
        </w:rPr>
        <w:t xml:space="preserve">if we click on ‘Save Data’, </w:t>
      </w:r>
      <w:r>
        <w:rPr>
          <w:sz w:val="32"/>
          <w:szCs w:val="32"/>
        </w:rPr>
        <w:t xml:space="preserve">we will get a </w:t>
      </w:r>
      <w:r w:rsidR="00542CCB">
        <w:rPr>
          <w:sz w:val="32"/>
          <w:szCs w:val="32"/>
        </w:rPr>
        <w:t>dialog box displaying the updated details of student and asking for confirmation to click on ‘OK’ to save.</w:t>
      </w:r>
    </w:p>
    <w:p w14:paraId="316A0943" w14:textId="380F3142" w:rsidR="00F734C4" w:rsidRPr="00F734C4" w:rsidRDefault="00F734C4" w:rsidP="00F734C4">
      <w:pPr>
        <w:ind w:left="360"/>
        <w:rPr>
          <w:sz w:val="32"/>
          <w:szCs w:val="32"/>
        </w:rPr>
      </w:pPr>
      <w:r w:rsidRPr="00F734C4">
        <w:rPr>
          <w:noProof/>
          <w:sz w:val="32"/>
          <w:szCs w:val="32"/>
        </w:rPr>
        <w:drawing>
          <wp:inline distT="0" distB="0" distL="0" distR="0" wp14:anchorId="39E18486" wp14:editId="3E9B005A">
            <wp:extent cx="6309360" cy="3491230"/>
            <wp:effectExtent l="0" t="0" r="0" b="0"/>
            <wp:docPr id="1139555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556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0C0B" w14:textId="1046C573" w:rsidR="00542CCB" w:rsidRDefault="00542CCB" w:rsidP="00E10BE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If you want the details to be unchanged or you have updated wrong details, then close the dialog box.</w:t>
      </w:r>
    </w:p>
    <w:p w14:paraId="605761D9" w14:textId="1C3DD30F" w:rsidR="003A144E" w:rsidRDefault="00D87617" w:rsidP="003A144E">
      <w:pPr>
        <w:ind w:left="360"/>
        <w:rPr>
          <w:sz w:val="32"/>
          <w:szCs w:val="32"/>
        </w:rPr>
      </w:pPr>
      <w:r w:rsidRPr="00D87617">
        <w:rPr>
          <w:noProof/>
          <w:sz w:val="32"/>
          <w:szCs w:val="32"/>
        </w:rPr>
        <w:drawing>
          <wp:inline distT="0" distB="0" distL="0" distR="0" wp14:anchorId="0AD6A5EB" wp14:editId="621CEF39">
            <wp:extent cx="6309360" cy="2835910"/>
            <wp:effectExtent l="0" t="0" r="0" b="2540"/>
            <wp:docPr id="142997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740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2896" w14:textId="77777777" w:rsidR="00F734C4" w:rsidRDefault="00F734C4" w:rsidP="0007174E">
      <w:pPr>
        <w:tabs>
          <w:tab w:val="left" w:pos="4085"/>
        </w:tabs>
        <w:rPr>
          <w:sz w:val="48"/>
          <w:szCs w:val="48"/>
        </w:rPr>
      </w:pPr>
    </w:p>
    <w:p w14:paraId="110FBCE2" w14:textId="77777777" w:rsidR="00F734C4" w:rsidRDefault="00F734C4" w:rsidP="0007174E">
      <w:pPr>
        <w:tabs>
          <w:tab w:val="left" w:pos="4085"/>
        </w:tabs>
        <w:rPr>
          <w:sz w:val="48"/>
          <w:szCs w:val="48"/>
        </w:rPr>
      </w:pPr>
    </w:p>
    <w:p w14:paraId="2B474D9D" w14:textId="77777777" w:rsidR="00F734C4" w:rsidRDefault="00F734C4" w:rsidP="0007174E">
      <w:pPr>
        <w:tabs>
          <w:tab w:val="left" w:pos="4085"/>
        </w:tabs>
        <w:rPr>
          <w:sz w:val="48"/>
          <w:szCs w:val="48"/>
        </w:rPr>
      </w:pPr>
    </w:p>
    <w:p w14:paraId="6B5DA761" w14:textId="77777777" w:rsidR="00F734C4" w:rsidRDefault="00F734C4" w:rsidP="0007174E">
      <w:pPr>
        <w:tabs>
          <w:tab w:val="left" w:pos="4085"/>
        </w:tabs>
        <w:rPr>
          <w:sz w:val="48"/>
          <w:szCs w:val="48"/>
        </w:rPr>
      </w:pPr>
    </w:p>
    <w:p w14:paraId="104852D7" w14:textId="77777777" w:rsidR="00F734C4" w:rsidRDefault="00F734C4" w:rsidP="0007174E">
      <w:pPr>
        <w:tabs>
          <w:tab w:val="left" w:pos="4085"/>
        </w:tabs>
        <w:rPr>
          <w:sz w:val="48"/>
          <w:szCs w:val="48"/>
        </w:rPr>
      </w:pPr>
    </w:p>
    <w:p w14:paraId="03078285" w14:textId="77777777" w:rsidR="00F734C4" w:rsidRDefault="00F734C4" w:rsidP="0007174E">
      <w:pPr>
        <w:tabs>
          <w:tab w:val="left" w:pos="4085"/>
        </w:tabs>
        <w:rPr>
          <w:sz w:val="48"/>
          <w:szCs w:val="48"/>
        </w:rPr>
      </w:pPr>
    </w:p>
    <w:p w14:paraId="384946BB" w14:textId="77777777" w:rsidR="00F734C4" w:rsidRDefault="00F734C4" w:rsidP="0007174E">
      <w:pPr>
        <w:tabs>
          <w:tab w:val="left" w:pos="4085"/>
        </w:tabs>
        <w:rPr>
          <w:sz w:val="48"/>
          <w:szCs w:val="48"/>
        </w:rPr>
      </w:pPr>
    </w:p>
    <w:p w14:paraId="0D875FC9" w14:textId="77777777" w:rsidR="00F734C4" w:rsidRDefault="00F734C4" w:rsidP="0007174E">
      <w:pPr>
        <w:tabs>
          <w:tab w:val="left" w:pos="4085"/>
        </w:tabs>
        <w:rPr>
          <w:sz w:val="48"/>
          <w:szCs w:val="48"/>
        </w:rPr>
      </w:pPr>
    </w:p>
    <w:p w14:paraId="49D311F1" w14:textId="77777777" w:rsidR="00F734C4" w:rsidRDefault="00F734C4" w:rsidP="0007174E">
      <w:pPr>
        <w:tabs>
          <w:tab w:val="left" w:pos="4085"/>
        </w:tabs>
        <w:rPr>
          <w:sz w:val="48"/>
          <w:szCs w:val="48"/>
        </w:rPr>
      </w:pPr>
    </w:p>
    <w:p w14:paraId="3A141F28" w14:textId="77777777" w:rsidR="00F734C4" w:rsidRDefault="00F734C4" w:rsidP="0007174E">
      <w:pPr>
        <w:tabs>
          <w:tab w:val="left" w:pos="4085"/>
        </w:tabs>
        <w:rPr>
          <w:sz w:val="48"/>
          <w:szCs w:val="48"/>
        </w:rPr>
      </w:pPr>
    </w:p>
    <w:p w14:paraId="508AF603" w14:textId="77777777" w:rsidR="00F734C4" w:rsidRDefault="00F734C4" w:rsidP="0007174E">
      <w:pPr>
        <w:tabs>
          <w:tab w:val="left" w:pos="4085"/>
        </w:tabs>
        <w:rPr>
          <w:sz w:val="48"/>
          <w:szCs w:val="48"/>
        </w:rPr>
      </w:pPr>
    </w:p>
    <w:p w14:paraId="770F258C" w14:textId="30FC0CFC" w:rsidR="004104B5" w:rsidRPr="0007174E" w:rsidRDefault="004104B5" w:rsidP="0007174E">
      <w:pPr>
        <w:tabs>
          <w:tab w:val="left" w:pos="4085"/>
        </w:tabs>
        <w:rPr>
          <w:sz w:val="44"/>
          <w:szCs w:val="44"/>
        </w:rPr>
      </w:pPr>
      <w:r w:rsidRPr="0007174E">
        <w:rPr>
          <w:sz w:val="48"/>
          <w:szCs w:val="48"/>
        </w:rPr>
        <w:lastRenderedPageBreak/>
        <w:t>Issuing a Book</w:t>
      </w:r>
    </w:p>
    <w:p w14:paraId="1B205C7B" w14:textId="5EB43382" w:rsidR="004104B5" w:rsidRDefault="004104B5" w:rsidP="004104B5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If a student comes to borrow a book and we must save the detail, then we must click on the </w:t>
      </w:r>
      <w:r w:rsidR="00DE5E43">
        <w:rPr>
          <w:sz w:val="32"/>
          <w:szCs w:val="32"/>
        </w:rPr>
        <w:t>‘</w:t>
      </w:r>
      <w:r>
        <w:rPr>
          <w:sz w:val="32"/>
          <w:szCs w:val="32"/>
        </w:rPr>
        <w:t>Issue New book</w:t>
      </w:r>
      <w:r w:rsidR="00DE5E43">
        <w:rPr>
          <w:sz w:val="32"/>
          <w:szCs w:val="32"/>
        </w:rPr>
        <w:t>’</w:t>
      </w:r>
      <w:r>
        <w:rPr>
          <w:sz w:val="32"/>
          <w:szCs w:val="32"/>
        </w:rPr>
        <w:t xml:space="preserve">. </w:t>
      </w:r>
    </w:p>
    <w:p w14:paraId="43888E76" w14:textId="77777777" w:rsidR="004104B5" w:rsidRDefault="004104B5" w:rsidP="004104B5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Then a new window opens to save the details book.</w:t>
      </w:r>
    </w:p>
    <w:p w14:paraId="0BB2637F" w14:textId="43205A38" w:rsidR="00DE5E43" w:rsidRDefault="00DE5E43" w:rsidP="004104B5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The ‘Roll number’ will be displaying already for which student/faculty we shall issue the book.</w:t>
      </w:r>
    </w:p>
    <w:p w14:paraId="32E07305" w14:textId="7EEDEECC" w:rsidR="00DE5E43" w:rsidRDefault="00DE5E43" w:rsidP="004104B5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The ‘Book Id’ can be known from the book which is being taken.</w:t>
      </w:r>
    </w:p>
    <w:p w14:paraId="6DA75931" w14:textId="367C7257" w:rsidR="00DE5E43" w:rsidRDefault="00407A4B" w:rsidP="004104B5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After entering the book id, click on ‘Add’ button to add the corresponding book to table.</w:t>
      </w:r>
    </w:p>
    <w:p w14:paraId="7EB29BA1" w14:textId="0BBB9487" w:rsidR="00407A4B" w:rsidRDefault="00407A4B" w:rsidP="004104B5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In this way, we can add multiple books to the table to issue them to the student/faculty.</w:t>
      </w:r>
    </w:p>
    <w:p w14:paraId="7AAE0AB0" w14:textId="1E76B1B6" w:rsidR="00407A4B" w:rsidRDefault="00407A4B" w:rsidP="004104B5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Then after, we click on the ‘Issue Book’.</w:t>
      </w:r>
    </w:p>
    <w:p w14:paraId="5D18E77C" w14:textId="77777777" w:rsidR="004104B5" w:rsidRPr="004104B5" w:rsidRDefault="004104B5" w:rsidP="004104B5">
      <w:pPr>
        <w:tabs>
          <w:tab w:val="left" w:pos="4085"/>
        </w:tabs>
        <w:ind w:left="720"/>
        <w:rPr>
          <w:sz w:val="32"/>
          <w:szCs w:val="32"/>
        </w:rPr>
      </w:pPr>
    </w:p>
    <w:p w14:paraId="5129CA2E" w14:textId="77777777" w:rsidR="009F087D" w:rsidRDefault="009F087D" w:rsidP="009F087D">
      <w:pPr>
        <w:rPr>
          <w:sz w:val="32"/>
          <w:szCs w:val="32"/>
        </w:rPr>
      </w:pPr>
    </w:p>
    <w:p w14:paraId="56000003" w14:textId="064CD282" w:rsidR="004104B5" w:rsidRDefault="004104B5" w:rsidP="004104B5">
      <w:pPr>
        <w:ind w:left="360"/>
        <w:rPr>
          <w:sz w:val="32"/>
          <w:szCs w:val="32"/>
        </w:rPr>
      </w:pPr>
      <w:r w:rsidRPr="004104B5">
        <w:rPr>
          <w:noProof/>
          <w:sz w:val="32"/>
          <w:szCs w:val="32"/>
        </w:rPr>
        <w:lastRenderedPageBreak/>
        <w:drawing>
          <wp:inline distT="0" distB="0" distL="0" distR="0" wp14:anchorId="4C346A51" wp14:editId="4B99BECE">
            <wp:extent cx="6309360" cy="6271260"/>
            <wp:effectExtent l="0" t="0" r="0" b="0"/>
            <wp:docPr id="51530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046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C9BC" w14:textId="77777777" w:rsidR="00DE5E43" w:rsidRPr="004104B5" w:rsidRDefault="00DE5E43" w:rsidP="004104B5">
      <w:pPr>
        <w:ind w:left="360"/>
        <w:rPr>
          <w:sz w:val="32"/>
          <w:szCs w:val="32"/>
        </w:rPr>
      </w:pPr>
    </w:p>
    <w:p w14:paraId="6FD2072F" w14:textId="475E8FBE" w:rsidR="00E42494" w:rsidRDefault="00E42494" w:rsidP="00DF027C">
      <w:pPr>
        <w:rPr>
          <w:lang w:val="en-IN"/>
        </w:rPr>
      </w:pPr>
    </w:p>
    <w:p w14:paraId="04248598" w14:textId="77777777" w:rsidR="00F734C4" w:rsidRDefault="00F734C4" w:rsidP="00DF027C">
      <w:pPr>
        <w:rPr>
          <w:lang w:val="en-IN"/>
        </w:rPr>
      </w:pPr>
    </w:p>
    <w:p w14:paraId="2D465A5D" w14:textId="77777777" w:rsidR="00F734C4" w:rsidRDefault="00F734C4" w:rsidP="00DF027C">
      <w:pPr>
        <w:rPr>
          <w:lang w:val="en-IN"/>
        </w:rPr>
      </w:pPr>
    </w:p>
    <w:p w14:paraId="0D9E7ABE" w14:textId="77777777" w:rsidR="00F734C4" w:rsidRDefault="00F734C4" w:rsidP="00DF027C">
      <w:pPr>
        <w:rPr>
          <w:lang w:val="en-IN"/>
        </w:rPr>
      </w:pPr>
    </w:p>
    <w:p w14:paraId="501F2383" w14:textId="77777777" w:rsidR="00F734C4" w:rsidRDefault="00F734C4" w:rsidP="00DF027C">
      <w:pPr>
        <w:rPr>
          <w:lang w:val="en-IN"/>
        </w:rPr>
      </w:pPr>
    </w:p>
    <w:p w14:paraId="4B9AAA71" w14:textId="77777777" w:rsidR="00F734C4" w:rsidRDefault="00F734C4" w:rsidP="00DF027C">
      <w:pPr>
        <w:rPr>
          <w:lang w:val="en-IN"/>
        </w:rPr>
      </w:pPr>
    </w:p>
    <w:p w14:paraId="42D01C6E" w14:textId="77777777" w:rsidR="00F734C4" w:rsidRDefault="00F734C4" w:rsidP="00DF027C">
      <w:pPr>
        <w:rPr>
          <w:lang w:val="en-IN"/>
        </w:rPr>
      </w:pPr>
    </w:p>
    <w:p w14:paraId="4F10154C" w14:textId="7ED62D72" w:rsidR="00F734C4" w:rsidRDefault="00F734C4" w:rsidP="00DF027C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lastRenderedPageBreak/>
        <w:t xml:space="preserve">Returning </w:t>
      </w:r>
      <w:r w:rsidR="001B44A8">
        <w:rPr>
          <w:sz w:val="48"/>
          <w:szCs w:val="48"/>
          <w:lang w:val="en-IN"/>
        </w:rPr>
        <w:t>a Book</w:t>
      </w:r>
    </w:p>
    <w:p w14:paraId="351F4EBC" w14:textId="123F132F" w:rsidR="001B44A8" w:rsidRPr="001B44A8" w:rsidRDefault="001B44A8" w:rsidP="001B44A8">
      <w:pPr>
        <w:pStyle w:val="ListParagraph"/>
        <w:numPr>
          <w:ilvl w:val="0"/>
          <w:numId w:val="14"/>
        </w:numPr>
        <w:rPr>
          <w:sz w:val="48"/>
          <w:szCs w:val="48"/>
          <w:lang w:val="en-IN"/>
        </w:rPr>
      </w:pPr>
      <w:r>
        <w:rPr>
          <w:sz w:val="32"/>
          <w:szCs w:val="32"/>
          <w:lang w:val="en-IN"/>
        </w:rPr>
        <w:t>To return a book, you have to just select any of the book being displayed in the table and click on ‘Return the Book’ button.</w:t>
      </w:r>
    </w:p>
    <w:p w14:paraId="51A000D5" w14:textId="024CD2C9" w:rsidR="00F72B5F" w:rsidRDefault="00F72B5F" w:rsidP="00F72B5F">
      <w:pPr>
        <w:pStyle w:val="ListParagraph"/>
        <w:rPr>
          <w:sz w:val="48"/>
          <w:szCs w:val="48"/>
          <w:lang w:val="en-IN"/>
        </w:rPr>
      </w:pPr>
      <w:r w:rsidRPr="00F72B5F">
        <w:rPr>
          <w:noProof/>
          <w:sz w:val="48"/>
          <w:szCs w:val="48"/>
          <w:lang w:val="en-IN"/>
        </w:rPr>
        <w:drawing>
          <wp:inline distT="0" distB="0" distL="0" distR="0" wp14:anchorId="637B1D27" wp14:editId="53C739E1">
            <wp:extent cx="6309360" cy="5922010"/>
            <wp:effectExtent l="0" t="0" r="0" b="2540"/>
            <wp:docPr id="106297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720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9C0F" w14:textId="5E0AE58F" w:rsidR="00F72B5F" w:rsidRPr="00352615" w:rsidRDefault="00F72B5F" w:rsidP="00F72B5F">
      <w:pPr>
        <w:pStyle w:val="ListParagraph"/>
        <w:numPr>
          <w:ilvl w:val="0"/>
          <w:numId w:val="14"/>
        </w:numPr>
        <w:rPr>
          <w:sz w:val="48"/>
          <w:szCs w:val="48"/>
          <w:lang w:val="en-IN"/>
        </w:rPr>
      </w:pPr>
      <w:r>
        <w:rPr>
          <w:sz w:val="32"/>
          <w:szCs w:val="32"/>
          <w:lang w:val="en-IN"/>
        </w:rPr>
        <w:t>By clicking on ‘Yes’, the book will be returned. Otherwise, click on ‘No’ to let it be borrowed.</w:t>
      </w:r>
    </w:p>
    <w:p w14:paraId="0B0D1F0B" w14:textId="77777777" w:rsidR="00352615" w:rsidRDefault="00352615" w:rsidP="00352615">
      <w:pPr>
        <w:rPr>
          <w:sz w:val="48"/>
          <w:szCs w:val="48"/>
          <w:lang w:val="en-IN"/>
        </w:rPr>
      </w:pPr>
    </w:p>
    <w:p w14:paraId="12C27AEB" w14:textId="77777777" w:rsidR="00352615" w:rsidRDefault="00352615" w:rsidP="00352615">
      <w:pPr>
        <w:ind w:left="360"/>
        <w:rPr>
          <w:sz w:val="52"/>
          <w:szCs w:val="52"/>
        </w:rPr>
      </w:pPr>
      <w:r w:rsidRPr="00352615">
        <w:rPr>
          <w:sz w:val="52"/>
          <w:szCs w:val="52"/>
        </w:rPr>
        <w:lastRenderedPageBreak/>
        <w:t>Admin Functionalities</w:t>
      </w:r>
    </w:p>
    <w:p w14:paraId="78BDD9EE" w14:textId="62354643" w:rsidR="00352615" w:rsidRPr="00352615" w:rsidRDefault="00352615" w:rsidP="00352615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352615">
        <w:rPr>
          <w:sz w:val="40"/>
          <w:szCs w:val="40"/>
        </w:rPr>
        <w:t>Add New Book</w:t>
      </w:r>
    </w:p>
    <w:p w14:paraId="22845B64" w14:textId="545E7B0C" w:rsidR="00352615" w:rsidRPr="00352615" w:rsidRDefault="00352615" w:rsidP="002F3794">
      <w:pPr>
        <w:pStyle w:val="ListParagraph"/>
        <w:numPr>
          <w:ilvl w:val="0"/>
          <w:numId w:val="19"/>
        </w:numPr>
        <w:rPr>
          <w:sz w:val="40"/>
          <w:szCs w:val="40"/>
        </w:rPr>
      </w:pPr>
      <w:r>
        <w:rPr>
          <w:sz w:val="32"/>
          <w:szCs w:val="32"/>
        </w:rPr>
        <w:t>This option is to add new book details into the database.</w:t>
      </w:r>
    </w:p>
    <w:p w14:paraId="62109FCA" w14:textId="0668C91F" w:rsidR="00352615" w:rsidRDefault="00352615" w:rsidP="0035261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CF8544B" wp14:editId="1FC5E082">
            <wp:extent cx="6309360" cy="5612765"/>
            <wp:effectExtent l="0" t="0" r="0" b="6985"/>
            <wp:docPr id="1032483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83885" name="Picture 103248388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9EEB" w14:textId="77777777" w:rsidR="009C1E8B" w:rsidRPr="005239C8" w:rsidRDefault="009C1E8B" w:rsidP="00352615">
      <w:pPr>
        <w:pStyle w:val="ListParagraph"/>
        <w:numPr>
          <w:ilvl w:val="0"/>
          <w:numId w:val="14"/>
        </w:numPr>
        <w:rPr>
          <w:i/>
          <w:iCs/>
          <w:sz w:val="44"/>
          <w:szCs w:val="44"/>
        </w:rPr>
      </w:pPr>
      <w:r w:rsidRPr="005239C8">
        <w:rPr>
          <w:i/>
          <w:iCs/>
          <w:sz w:val="32"/>
          <w:szCs w:val="32"/>
        </w:rPr>
        <w:t>Book Code : It is the code given based on the subject category.</w:t>
      </w:r>
    </w:p>
    <w:p w14:paraId="4467448C" w14:textId="77777777" w:rsidR="009C1E8B" w:rsidRPr="005239C8" w:rsidRDefault="009C1E8B" w:rsidP="00352615">
      <w:pPr>
        <w:pStyle w:val="ListParagraph"/>
        <w:numPr>
          <w:ilvl w:val="0"/>
          <w:numId w:val="14"/>
        </w:numPr>
        <w:rPr>
          <w:i/>
          <w:iCs/>
          <w:sz w:val="44"/>
          <w:szCs w:val="44"/>
        </w:rPr>
      </w:pPr>
      <w:r w:rsidRPr="005239C8">
        <w:rPr>
          <w:i/>
          <w:iCs/>
          <w:sz w:val="32"/>
          <w:szCs w:val="32"/>
        </w:rPr>
        <w:t>Book Name: It is the book title.</w:t>
      </w:r>
    </w:p>
    <w:p w14:paraId="6605EA13" w14:textId="4A3CE602" w:rsidR="009C1E8B" w:rsidRPr="005239C8" w:rsidRDefault="009C1E8B" w:rsidP="00352615">
      <w:pPr>
        <w:pStyle w:val="ListParagraph"/>
        <w:numPr>
          <w:ilvl w:val="0"/>
          <w:numId w:val="14"/>
        </w:numPr>
        <w:rPr>
          <w:i/>
          <w:iCs/>
          <w:sz w:val="44"/>
          <w:szCs w:val="44"/>
        </w:rPr>
      </w:pPr>
      <w:r w:rsidRPr="005239C8">
        <w:rPr>
          <w:i/>
          <w:iCs/>
          <w:sz w:val="32"/>
          <w:szCs w:val="32"/>
        </w:rPr>
        <w:t>Author : It is the name(s) of the Author(s) of the Book.</w:t>
      </w:r>
    </w:p>
    <w:p w14:paraId="697D71DF" w14:textId="77777777" w:rsidR="009C1E8B" w:rsidRPr="005239C8" w:rsidRDefault="009C1E8B" w:rsidP="00352615">
      <w:pPr>
        <w:pStyle w:val="ListParagraph"/>
        <w:numPr>
          <w:ilvl w:val="0"/>
          <w:numId w:val="14"/>
        </w:numPr>
        <w:rPr>
          <w:i/>
          <w:iCs/>
          <w:sz w:val="44"/>
          <w:szCs w:val="44"/>
        </w:rPr>
      </w:pPr>
      <w:r w:rsidRPr="005239C8">
        <w:rPr>
          <w:i/>
          <w:iCs/>
          <w:sz w:val="32"/>
          <w:szCs w:val="32"/>
        </w:rPr>
        <w:t>Subject Category : It is the subject of the topic of Book.</w:t>
      </w:r>
    </w:p>
    <w:p w14:paraId="35E92E72" w14:textId="77777777" w:rsidR="009C1E8B" w:rsidRPr="005239C8" w:rsidRDefault="009C1E8B" w:rsidP="00352615">
      <w:pPr>
        <w:pStyle w:val="ListParagraph"/>
        <w:numPr>
          <w:ilvl w:val="0"/>
          <w:numId w:val="14"/>
        </w:numPr>
        <w:rPr>
          <w:i/>
          <w:iCs/>
          <w:sz w:val="44"/>
          <w:szCs w:val="44"/>
        </w:rPr>
      </w:pPr>
      <w:r w:rsidRPr="005239C8">
        <w:rPr>
          <w:i/>
          <w:iCs/>
          <w:sz w:val="32"/>
          <w:szCs w:val="32"/>
        </w:rPr>
        <w:lastRenderedPageBreak/>
        <w:t>Edition : It is the edition has to be given in numbers.</w:t>
      </w:r>
    </w:p>
    <w:p w14:paraId="3BF272EF" w14:textId="0BD741F6" w:rsidR="009C1E8B" w:rsidRPr="005239C8" w:rsidRDefault="009C1E8B" w:rsidP="00352615">
      <w:pPr>
        <w:pStyle w:val="ListParagraph"/>
        <w:numPr>
          <w:ilvl w:val="0"/>
          <w:numId w:val="14"/>
        </w:numPr>
        <w:rPr>
          <w:i/>
          <w:iCs/>
          <w:sz w:val="44"/>
          <w:szCs w:val="44"/>
        </w:rPr>
      </w:pPr>
      <w:r w:rsidRPr="005239C8">
        <w:rPr>
          <w:i/>
          <w:iCs/>
          <w:sz w:val="32"/>
          <w:szCs w:val="32"/>
        </w:rPr>
        <w:t xml:space="preserve">Place and Publisher : It is the place </w:t>
      </w:r>
      <w:r w:rsidR="005239C8" w:rsidRPr="005239C8">
        <w:rPr>
          <w:i/>
          <w:iCs/>
          <w:sz w:val="32"/>
          <w:szCs w:val="32"/>
        </w:rPr>
        <w:t>and publisher name.</w:t>
      </w:r>
      <w:r w:rsidRPr="005239C8">
        <w:rPr>
          <w:i/>
          <w:iCs/>
          <w:sz w:val="32"/>
          <w:szCs w:val="32"/>
        </w:rPr>
        <w:t xml:space="preserve">  </w:t>
      </w:r>
    </w:p>
    <w:p w14:paraId="67382C3D" w14:textId="5C057B6F" w:rsidR="00352615" w:rsidRPr="005239C8" w:rsidRDefault="005239C8" w:rsidP="00352615">
      <w:pPr>
        <w:pStyle w:val="ListParagraph"/>
        <w:numPr>
          <w:ilvl w:val="0"/>
          <w:numId w:val="14"/>
        </w:numPr>
        <w:rPr>
          <w:i/>
          <w:iCs/>
          <w:sz w:val="44"/>
          <w:szCs w:val="44"/>
        </w:rPr>
      </w:pPr>
      <w:r w:rsidRPr="005239C8">
        <w:rPr>
          <w:i/>
          <w:iCs/>
          <w:sz w:val="32"/>
          <w:szCs w:val="32"/>
        </w:rPr>
        <w:t>Year : It is the published year.</w:t>
      </w:r>
    </w:p>
    <w:p w14:paraId="1F9E0C40" w14:textId="4AF1B3E8" w:rsidR="005239C8" w:rsidRPr="005239C8" w:rsidRDefault="005239C8" w:rsidP="00352615">
      <w:pPr>
        <w:pStyle w:val="ListParagraph"/>
        <w:numPr>
          <w:ilvl w:val="0"/>
          <w:numId w:val="14"/>
        </w:numPr>
        <w:rPr>
          <w:i/>
          <w:iCs/>
          <w:sz w:val="44"/>
          <w:szCs w:val="44"/>
        </w:rPr>
      </w:pPr>
      <w:r w:rsidRPr="005239C8">
        <w:rPr>
          <w:i/>
          <w:iCs/>
          <w:sz w:val="32"/>
          <w:szCs w:val="32"/>
        </w:rPr>
        <w:t>Pages : It is the number of Pages.</w:t>
      </w:r>
    </w:p>
    <w:p w14:paraId="63903E7E" w14:textId="1C22E36B" w:rsidR="005239C8" w:rsidRPr="005239C8" w:rsidRDefault="005239C8" w:rsidP="00352615">
      <w:pPr>
        <w:pStyle w:val="ListParagraph"/>
        <w:numPr>
          <w:ilvl w:val="0"/>
          <w:numId w:val="14"/>
        </w:numPr>
        <w:rPr>
          <w:i/>
          <w:iCs/>
          <w:sz w:val="44"/>
          <w:szCs w:val="44"/>
        </w:rPr>
      </w:pPr>
      <w:r w:rsidRPr="005239C8">
        <w:rPr>
          <w:i/>
          <w:iCs/>
          <w:sz w:val="32"/>
          <w:szCs w:val="32"/>
        </w:rPr>
        <w:t>Price : It is the price of the Book.</w:t>
      </w:r>
    </w:p>
    <w:p w14:paraId="67FFC866" w14:textId="0157FD1B" w:rsidR="005239C8" w:rsidRDefault="005239C8" w:rsidP="005239C8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5239C8">
        <w:rPr>
          <w:sz w:val="32"/>
          <w:szCs w:val="32"/>
        </w:rPr>
        <w:t xml:space="preserve">After </w:t>
      </w:r>
      <w:r>
        <w:rPr>
          <w:sz w:val="32"/>
          <w:szCs w:val="32"/>
        </w:rPr>
        <w:t>entering all the details, click on ‘Save button’ to Save the Book Details.</w:t>
      </w:r>
    </w:p>
    <w:p w14:paraId="3490BCBE" w14:textId="55E225A2" w:rsidR="005239C8" w:rsidRDefault="005239C8" w:rsidP="005239C8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 Add New Book Id’s</w:t>
      </w:r>
    </w:p>
    <w:p w14:paraId="7C3AE2D4" w14:textId="1412C4B6" w:rsidR="005239C8" w:rsidRPr="002F3794" w:rsidRDefault="002F3794" w:rsidP="002F379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F114652" wp14:editId="21C9427C">
            <wp:extent cx="6309360" cy="5227955"/>
            <wp:effectExtent l="0" t="0" r="0" b="0"/>
            <wp:docPr id="6941866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86610" name="Picture 6941866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983D" w14:textId="77777777" w:rsidR="005239C8" w:rsidRPr="005239C8" w:rsidRDefault="005239C8" w:rsidP="005239C8">
      <w:pPr>
        <w:ind w:left="360"/>
        <w:rPr>
          <w:sz w:val="44"/>
          <w:szCs w:val="44"/>
        </w:rPr>
      </w:pPr>
    </w:p>
    <w:p w14:paraId="1F4116CA" w14:textId="77777777" w:rsidR="002F3794" w:rsidRDefault="002F3794" w:rsidP="002F3794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In this window, we can add books using the saved Book Details which was done by the option ‘Add new Book’.</w:t>
      </w:r>
    </w:p>
    <w:p w14:paraId="69B93E38" w14:textId="5D2994DF" w:rsidR="00352615" w:rsidRDefault="002F3794" w:rsidP="002F3794">
      <w:pPr>
        <w:pStyle w:val="ListParagraph"/>
        <w:numPr>
          <w:ilvl w:val="0"/>
          <w:numId w:val="18"/>
        </w:numPr>
        <w:rPr>
          <w:i/>
          <w:iCs/>
          <w:sz w:val="32"/>
          <w:szCs w:val="32"/>
        </w:rPr>
      </w:pPr>
      <w:r w:rsidRPr="002F3794">
        <w:rPr>
          <w:i/>
          <w:iCs/>
          <w:sz w:val="32"/>
          <w:szCs w:val="32"/>
        </w:rPr>
        <w:t>Book Code : Enter the Book Code for which you want to add Books.</w:t>
      </w:r>
    </w:p>
    <w:p w14:paraId="7AD64207" w14:textId="30560443" w:rsidR="002F3794" w:rsidRPr="002F3794" w:rsidRDefault="002F3794" w:rsidP="002F3794">
      <w:pPr>
        <w:pStyle w:val="ListParagraph"/>
        <w:numPr>
          <w:ilvl w:val="0"/>
          <w:numId w:val="18"/>
        </w:numPr>
        <w:rPr>
          <w:i/>
          <w:iCs/>
          <w:sz w:val="32"/>
          <w:szCs w:val="32"/>
        </w:rPr>
      </w:pPr>
      <w:r>
        <w:rPr>
          <w:sz w:val="32"/>
          <w:szCs w:val="32"/>
        </w:rPr>
        <w:t>After entering the Book Code, click on ‘Search’ button to see the book details in the table.</w:t>
      </w:r>
    </w:p>
    <w:p w14:paraId="4604ED8D" w14:textId="7A4269A3" w:rsidR="002F3794" w:rsidRPr="002F3794" w:rsidRDefault="002F3794" w:rsidP="002F3794">
      <w:pPr>
        <w:pStyle w:val="ListParagraph"/>
        <w:numPr>
          <w:ilvl w:val="0"/>
          <w:numId w:val="18"/>
        </w:numPr>
        <w:rPr>
          <w:i/>
          <w:iCs/>
          <w:sz w:val="32"/>
          <w:szCs w:val="32"/>
        </w:rPr>
      </w:pPr>
      <w:r>
        <w:rPr>
          <w:sz w:val="32"/>
          <w:szCs w:val="32"/>
        </w:rPr>
        <w:t>Enter Id’s of books : In this textbox, you have to enter the book id which is unique to each book in the library unlike the Book code which is common to a group of books.</w:t>
      </w:r>
    </w:p>
    <w:p w14:paraId="63FCD410" w14:textId="01FD295F" w:rsidR="002F3794" w:rsidRPr="007D3183" w:rsidRDefault="002F3794" w:rsidP="002F3794">
      <w:pPr>
        <w:pStyle w:val="ListParagraph"/>
        <w:numPr>
          <w:ilvl w:val="0"/>
          <w:numId w:val="18"/>
        </w:numPr>
        <w:rPr>
          <w:i/>
          <w:iCs/>
          <w:sz w:val="32"/>
          <w:szCs w:val="32"/>
        </w:rPr>
      </w:pPr>
      <w:r>
        <w:rPr>
          <w:sz w:val="32"/>
          <w:szCs w:val="32"/>
        </w:rPr>
        <w:t>We can add single or multiple books at a time by giving Id’s</w:t>
      </w:r>
      <w:r w:rsidR="007D3183">
        <w:rPr>
          <w:sz w:val="32"/>
          <w:szCs w:val="32"/>
        </w:rPr>
        <w:t xml:space="preserve"> seperated </w:t>
      </w:r>
    </w:p>
    <w:p w14:paraId="3559563B" w14:textId="6828D7FC" w:rsidR="007D3183" w:rsidRDefault="007D3183" w:rsidP="007D3183">
      <w:pPr>
        <w:pStyle w:val="ListParagraph"/>
        <w:numPr>
          <w:ilvl w:val="4"/>
          <w:numId w:val="20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By commas : for example (1,3,5,7) are group of books Id’s seperated by commas.</w:t>
      </w:r>
    </w:p>
    <w:p w14:paraId="57E63326" w14:textId="4E5C38AA" w:rsidR="007D3183" w:rsidRDefault="007D3183" w:rsidP="007D3183">
      <w:pPr>
        <w:pStyle w:val="ListParagraph"/>
        <w:numPr>
          <w:ilvl w:val="4"/>
          <w:numId w:val="20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By _ : for example (11-15) are group of books Id’s seperated by hyphen by which all the Id’s (11,12,13,14,15) between  11 and 15 are added at a time.</w:t>
      </w:r>
    </w:p>
    <w:p w14:paraId="20019C26" w14:textId="77777777" w:rsidR="00395B75" w:rsidRDefault="007D3183" w:rsidP="00352615">
      <w:pPr>
        <w:pStyle w:val="ListParagraph"/>
        <w:numPr>
          <w:ilvl w:val="4"/>
          <w:numId w:val="20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 By commas and _ : for example (1,3,5,7,11-15) by which we </w:t>
      </w:r>
      <w:r w:rsidR="00395B75">
        <w:rPr>
          <w:i/>
          <w:iCs/>
          <w:sz w:val="32"/>
          <w:szCs w:val="32"/>
        </w:rPr>
        <w:t>can add both ways we did in (a) , (b).</w:t>
      </w:r>
    </w:p>
    <w:p w14:paraId="38DD80C9" w14:textId="77777777" w:rsidR="00395B75" w:rsidRDefault="00395B75" w:rsidP="00395B75">
      <w:pPr>
        <w:ind w:left="1440"/>
        <w:rPr>
          <w:sz w:val="32"/>
          <w:szCs w:val="32"/>
        </w:rPr>
      </w:pPr>
      <w:r>
        <w:rPr>
          <w:sz w:val="32"/>
          <w:szCs w:val="32"/>
        </w:rPr>
        <w:t>We can give Id’s in either of 3 ways.</w:t>
      </w:r>
    </w:p>
    <w:p w14:paraId="701EF203" w14:textId="66DD8EDA" w:rsidR="00352615" w:rsidRDefault="00395B75" w:rsidP="00395B75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After giving Id’s  we have to click on ’Save’ button to add those in database.</w:t>
      </w:r>
    </w:p>
    <w:p w14:paraId="58058574" w14:textId="01ABF89C" w:rsidR="00395B75" w:rsidRDefault="00395B75" w:rsidP="00395B75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Note that, we must not give the Id which is already given earlier.</w:t>
      </w:r>
    </w:p>
    <w:p w14:paraId="20380000" w14:textId="51ED7823" w:rsidR="00395B75" w:rsidRDefault="00395B75" w:rsidP="00395B75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After clicking on ‘Save’ button, a dialog box will be displayed asking for confirmation.</w:t>
      </w:r>
    </w:p>
    <w:p w14:paraId="6607605F" w14:textId="673B579B" w:rsidR="00F43395" w:rsidRDefault="00F43395" w:rsidP="00395B75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Click on ‘Yes’ to proceed, or ‘No’ to stop the process.</w:t>
      </w:r>
    </w:p>
    <w:p w14:paraId="45CA1C84" w14:textId="7E134EC5" w:rsidR="00F43395" w:rsidRDefault="00F43395" w:rsidP="00F43395">
      <w:pPr>
        <w:pStyle w:val="ListParagraph"/>
        <w:rPr>
          <w:sz w:val="32"/>
          <w:szCs w:val="32"/>
        </w:rPr>
      </w:pPr>
      <w:r w:rsidRPr="00F43395">
        <w:rPr>
          <w:sz w:val="32"/>
          <w:szCs w:val="32"/>
        </w:rPr>
        <w:lastRenderedPageBreak/>
        <w:drawing>
          <wp:inline distT="0" distB="0" distL="0" distR="0" wp14:anchorId="45C1C717" wp14:editId="35FF8A02">
            <wp:extent cx="4372585" cy="3210373"/>
            <wp:effectExtent l="0" t="0" r="9525" b="9525"/>
            <wp:docPr id="61814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440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846E" w14:textId="256F8131" w:rsidR="00F43395" w:rsidRDefault="00F43395" w:rsidP="00F43395">
      <w:pPr>
        <w:pStyle w:val="ListParagraph"/>
        <w:numPr>
          <w:ilvl w:val="0"/>
          <w:numId w:val="16"/>
        </w:numPr>
        <w:rPr>
          <w:sz w:val="40"/>
          <w:szCs w:val="40"/>
        </w:rPr>
      </w:pPr>
      <w:r w:rsidRPr="00F43395">
        <w:rPr>
          <w:sz w:val="40"/>
          <w:szCs w:val="40"/>
        </w:rPr>
        <w:t>Remove Book</w:t>
      </w:r>
    </w:p>
    <w:p w14:paraId="2D5192A5" w14:textId="32661557" w:rsidR="00320058" w:rsidRDefault="00320058" w:rsidP="00320058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This window is to be used when we have to remove a book when it is torn or kept aside not to use in library.</w:t>
      </w:r>
    </w:p>
    <w:p w14:paraId="3FC28427" w14:textId="77777777" w:rsidR="00C77580" w:rsidRDefault="00320058" w:rsidP="00320058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 xml:space="preserve">We </w:t>
      </w:r>
      <w:r w:rsidR="00C77580">
        <w:rPr>
          <w:sz w:val="32"/>
          <w:szCs w:val="32"/>
        </w:rPr>
        <w:t>can remove a single Book or multiple books</w:t>
      </w:r>
    </w:p>
    <w:p w14:paraId="692FEE4C" w14:textId="4497C0F6" w:rsidR="00C77580" w:rsidRDefault="00C77580" w:rsidP="00C77580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by selecting ‘Book Id’ radio button and entering the Book Id.</w:t>
      </w:r>
    </w:p>
    <w:p w14:paraId="0DFF13C2" w14:textId="093E40BE" w:rsidR="00C77580" w:rsidRDefault="00C77580" w:rsidP="00C77580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By selecting 'Book Code’ radio button and entering the Book code.</w:t>
      </w:r>
    </w:p>
    <w:p w14:paraId="0BB1E834" w14:textId="1AE8E473" w:rsidR="00C77580" w:rsidRDefault="00C77580" w:rsidP="00C77580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 xml:space="preserve">After entering the Book Id/Book code, we have to click on ‘Search’ button by which we can see the book details in the below table. </w:t>
      </w:r>
    </w:p>
    <w:p w14:paraId="150F55BC" w14:textId="23D45EE4" w:rsidR="00C77580" w:rsidRPr="00C77580" w:rsidRDefault="00C77580" w:rsidP="00C77580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After we acknowledge that we got what we are searching for</w:t>
      </w:r>
      <w:r w:rsidR="001321E7">
        <w:rPr>
          <w:sz w:val="32"/>
          <w:szCs w:val="32"/>
        </w:rPr>
        <w:t xml:space="preserve"> by seeing in the table, we can click on ‘Remove’ button to Remove the Book.</w:t>
      </w:r>
    </w:p>
    <w:p w14:paraId="663AD6F2" w14:textId="3BC755B6" w:rsidR="00320058" w:rsidRPr="00320058" w:rsidRDefault="00C77580" w:rsidP="00C77580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538B84E" w14:textId="7742A8F8" w:rsidR="00F43395" w:rsidRDefault="00F43395" w:rsidP="00F43395">
      <w:pPr>
        <w:ind w:left="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5936F1" wp14:editId="3D236BD3">
            <wp:extent cx="6309360" cy="4906645"/>
            <wp:effectExtent l="0" t="0" r="0" b="8255"/>
            <wp:docPr id="1207815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543" name="Picture 12078154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9C52" w14:textId="77A93370" w:rsidR="00320058" w:rsidRDefault="00320058" w:rsidP="00320058">
      <w:pPr>
        <w:pStyle w:val="ListParagraph"/>
        <w:numPr>
          <w:ilvl w:val="0"/>
          <w:numId w:val="16"/>
        </w:numPr>
        <w:rPr>
          <w:sz w:val="40"/>
          <w:szCs w:val="40"/>
        </w:rPr>
      </w:pPr>
      <w:r w:rsidRPr="00320058">
        <w:rPr>
          <w:sz w:val="40"/>
          <w:szCs w:val="40"/>
        </w:rPr>
        <w:t>Available Books :</w:t>
      </w:r>
    </w:p>
    <w:p w14:paraId="188DE17C" w14:textId="77777777" w:rsidR="00ED585B" w:rsidRDefault="00320058" w:rsidP="00320058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>This window is to used when we want to check the availability of books.</w:t>
      </w:r>
      <w:r w:rsidR="00ED585B">
        <w:rPr>
          <w:sz w:val="32"/>
          <w:szCs w:val="32"/>
        </w:rPr>
        <w:t xml:space="preserve"> </w:t>
      </w:r>
    </w:p>
    <w:p w14:paraId="1E7E4635" w14:textId="5A7368F2" w:rsidR="00320058" w:rsidRDefault="00ED585B" w:rsidP="00320058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>We can enter any Book code or Book Title or any other book detail</w:t>
      </w:r>
    </w:p>
    <w:p w14:paraId="734A3365" w14:textId="6A73A4BB" w:rsidR="00320058" w:rsidRDefault="00320058" w:rsidP="00320058">
      <w:pPr>
        <w:pStyle w:val="ListParagraph"/>
        <w:numPr>
          <w:ilvl w:val="0"/>
          <w:numId w:val="29"/>
        </w:numPr>
        <w:rPr>
          <w:sz w:val="32"/>
          <w:szCs w:val="32"/>
        </w:rPr>
      </w:pPr>
      <w:r>
        <w:rPr>
          <w:sz w:val="32"/>
          <w:szCs w:val="32"/>
        </w:rPr>
        <w:t xml:space="preserve">To check the available number of books </w:t>
      </w:r>
      <w:r w:rsidR="00ED585B">
        <w:rPr>
          <w:sz w:val="32"/>
          <w:szCs w:val="32"/>
        </w:rPr>
        <w:t>and borrowed books.</w:t>
      </w:r>
    </w:p>
    <w:p w14:paraId="1FC90B64" w14:textId="3D64E674" w:rsidR="004F47A7" w:rsidRPr="004F47A7" w:rsidRDefault="004F47A7" w:rsidP="004F47A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2E9C628" wp14:editId="00374B2A">
            <wp:extent cx="6309360" cy="2085340"/>
            <wp:effectExtent l="0" t="0" r="0" b="0"/>
            <wp:docPr id="15423120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12044" name="Picture 15423120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7FDB" w14:textId="1CE4E534" w:rsidR="00ED585B" w:rsidRDefault="00ED585B" w:rsidP="00320058">
      <w:pPr>
        <w:pStyle w:val="ListParagraph"/>
        <w:numPr>
          <w:ilvl w:val="0"/>
          <w:numId w:val="29"/>
        </w:numPr>
        <w:rPr>
          <w:sz w:val="32"/>
          <w:szCs w:val="32"/>
        </w:rPr>
      </w:pPr>
      <w:r>
        <w:rPr>
          <w:sz w:val="32"/>
          <w:szCs w:val="32"/>
        </w:rPr>
        <w:t>To check which Book was borrowed by which  Student/faculty.</w:t>
      </w:r>
    </w:p>
    <w:p w14:paraId="375AF226" w14:textId="48F45292" w:rsidR="004F47A7" w:rsidRPr="004F47A7" w:rsidRDefault="004E159D" w:rsidP="004F47A7">
      <w:pPr>
        <w:rPr>
          <w:sz w:val="32"/>
          <w:szCs w:val="32"/>
        </w:rPr>
      </w:pPr>
      <w:r w:rsidRPr="004E159D">
        <w:rPr>
          <w:sz w:val="32"/>
          <w:szCs w:val="32"/>
        </w:rPr>
        <w:drawing>
          <wp:inline distT="0" distB="0" distL="0" distR="0" wp14:anchorId="60108CE5" wp14:editId="1D2155E0">
            <wp:extent cx="6309360" cy="1758950"/>
            <wp:effectExtent l="0" t="0" r="0" b="0"/>
            <wp:docPr id="93286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624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C2F8" w14:textId="77777777" w:rsidR="00785961" w:rsidRDefault="00E46155" w:rsidP="00320058">
      <w:pPr>
        <w:pStyle w:val="ListParagraph"/>
        <w:numPr>
          <w:ilvl w:val="0"/>
          <w:numId w:val="29"/>
        </w:numPr>
        <w:rPr>
          <w:sz w:val="32"/>
          <w:szCs w:val="32"/>
        </w:rPr>
      </w:pPr>
      <w:r>
        <w:rPr>
          <w:sz w:val="32"/>
          <w:szCs w:val="32"/>
        </w:rPr>
        <w:t>This will be helpful when we use the Add New Book Id’s window.</w:t>
      </w:r>
    </w:p>
    <w:p w14:paraId="05E6A55B" w14:textId="7F4635AC" w:rsidR="00ED585B" w:rsidRDefault="00ED585B" w:rsidP="00785961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785961">
        <w:rPr>
          <w:sz w:val="32"/>
          <w:szCs w:val="32"/>
        </w:rPr>
        <w:t xml:space="preserve">To </w:t>
      </w:r>
      <w:r w:rsidR="00785961" w:rsidRPr="00785961">
        <w:rPr>
          <w:sz w:val="32"/>
          <w:szCs w:val="32"/>
        </w:rPr>
        <w:t>fill in Book code textbox</w:t>
      </w:r>
      <w:r w:rsidR="00785961" w:rsidRPr="00785961">
        <w:rPr>
          <w:sz w:val="32"/>
          <w:szCs w:val="32"/>
        </w:rPr>
        <w:t xml:space="preserve">, we may have to </w:t>
      </w:r>
      <w:r w:rsidRPr="00785961">
        <w:rPr>
          <w:sz w:val="32"/>
          <w:szCs w:val="32"/>
        </w:rPr>
        <w:t>check which Book was given which Book code</w:t>
      </w:r>
      <w:r w:rsidR="00785961" w:rsidRPr="00785961">
        <w:rPr>
          <w:sz w:val="32"/>
          <w:szCs w:val="32"/>
        </w:rPr>
        <w:t>.</w:t>
      </w:r>
    </w:p>
    <w:p w14:paraId="6C577776" w14:textId="136C16A0" w:rsidR="00785961" w:rsidRPr="00785961" w:rsidRDefault="00785961" w:rsidP="00785961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To check the which Id’s are already added i</w:t>
      </w:r>
      <w:r>
        <w:rPr>
          <w:sz w:val="32"/>
          <w:szCs w:val="32"/>
        </w:rPr>
        <w:t>n the database.</w:t>
      </w:r>
    </w:p>
    <w:p w14:paraId="4EC15D92" w14:textId="68EDA5AC" w:rsidR="00E46155" w:rsidRDefault="004E159D" w:rsidP="00E46155">
      <w:pPr>
        <w:pStyle w:val="ListParagraph"/>
        <w:rPr>
          <w:sz w:val="32"/>
          <w:szCs w:val="32"/>
        </w:rPr>
      </w:pPr>
      <w:r w:rsidRPr="004E159D">
        <w:rPr>
          <w:sz w:val="32"/>
          <w:szCs w:val="32"/>
        </w:rPr>
        <w:drawing>
          <wp:inline distT="0" distB="0" distL="0" distR="0" wp14:anchorId="7FF9B549" wp14:editId="3DE08658">
            <wp:extent cx="6309360" cy="1758950"/>
            <wp:effectExtent l="0" t="0" r="0" b="0"/>
            <wp:docPr id="928729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2946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771F" w14:textId="77777777" w:rsidR="004E159D" w:rsidRDefault="004E159D" w:rsidP="00E46155">
      <w:pPr>
        <w:pStyle w:val="ListParagraph"/>
        <w:rPr>
          <w:sz w:val="32"/>
          <w:szCs w:val="32"/>
        </w:rPr>
      </w:pPr>
    </w:p>
    <w:p w14:paraId="6353503F" w14:textId="7D5E003B" w:rsidR="004E159D" w:rsidRDefault="004E159D" w:rsidP="00E4615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Note:</w:t>
      </w:r>
    </w:p>
    <w:p w14:paraId="58107CE6" w14:textId="77777777" w:rsidR="004E159D" w:rsidRDefault="004E159D" w:rsidP="004E159D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 xml:space="preserve"> In every part of this application, for each table you see there will be a   ‘+’  symbol at top right end of the table.</w:t>
      </w:r>
    </w:p>
    <w:p w14:paraId="56009B2A" w14:textId="15228F91" w:rsidR="004E159D" w:rsidRPr="004E159D" w:rsidRDefault="004E159D" w:rsidP="004E159D">
      <w:pPr>
        <w:rPr>
          <w:sz w:val="32"/>
          <w:szCs w:val="32"/>
        </w:rPr>
      </w:pPr>
      <w:r w:rsidRPr="004E159D">
        <w:rPr>
          <w:sz w:val="32"/>
          <w:szCs w:val="32"/>
        </w:rPr>
        <w:drawing>
          <wp:inline distT="0" distB="0" distL="0" distR="0" wp14:anchorId="69EA6B1D" wp14:editId="17534CAB">
            <wp:extent cx="6309360" cy="2122170"/>
            <wp:effectExtent l="0" t="0" r="0" b="0"/>
            <wp:docPr id="1554306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0640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07D1" w14:textId="18A6FF84" w:rsidR="004E159D" w:rsidRDefault="004E159D" w:rsidP="004E159D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 xml:space="preserve"> By clicking on that symbol,</w:t>
      </w:r>
      <w:r w:rsidRPr="004E159D">
        <w:rPr>
          <w:sz w:val="32"/>
          <w:szCs w:val="32"/>
        </w:rPr>
        <w:t xml:space="preserve"> we can see additional columns which can displayed by selecting</w:t>
      </w:r>
      <w:r>
        <w:rPr>
          <w:sz w:val="32"/>
          <w:szCs w:val="32"/>
        </w:rPr>
        <w:t>. For example, in this table,  we click on ‘borrowed by’ column to add that column.</w:t>
      </w:r>
    </w:p>
    <w:p w14:paraId="56CB6B2F" w14:textId="485043E1" w:rsidR="004E159D" w:rsidRPr="004E159D" w:rsidRDefault="004E159D" w:rsidP="004E159D">
      <w:pPr>
        <w:rPr>
          <w:sz w:val="32"/>
          <w:szCs w:val="32"/>
        </w:rPr>
      </w:pPr>
      <w:r w:rsidRPr="004E159D">
        <w:rPr>
          <w:sz w:val="32"/>
          <w:szCs w:val="32"/>
        </w:rPr>
        <w:drawing>
          <wp:inline distT="0" distB="0" distL="0" distR="0" wp14:anchorId="4A48F6E3" wp14:editId="5A8BE126">
            <wp:extent cx="6309360" cy="1639570"/>
            <wp:effectExtent l="0" t="0" r="0" b="0"/>
            <wp:docPr id="371811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1171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8099" w14:textId="014F9DD2" w:rsidR="004E159D" w:rsidRDefault="004E159D" w:rsidP="004E159D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O</w:t>
      </w:r>
      <w:r w:rsidRPr="004E159D">
        <w:rPr>
          <w:sz w:val="32"/>
          <w:szCs w:val="32"/>
        </w:rPr>
        <w:t xml:space="preserve">r selecting again on the column names with </w:t>
      </w:r>
      <w:r>
        <w:rPr>
          <w:sz w:val="32"/>
          <w:szCs w:val="32"/>
        </w:rPr>
        <w:t xml:space="preserve">tick symbol, the columns will get hidden. </w:t>
      </w:r>
      <w:r>
        <w:rPr>
          <w:sz w:val="32"/>
          <w:szCs w:val="32"/>
        </w:rPr>
        <w:t>For example, in this table,  we click on ‘</w:t>
      </w:r>
      <w:r>
        <w:rPr>
          <w:sz w:val="32"/>
          <w:szCs w:val="32"/>
        </w:rPr>
        <w:t>Author</w:t>
      </w:r>
      <w:r>
        <w:rPr>
          <w:sz w:val="32"/>
          <w:szCs w:val="32"/>
        </w:rPr>
        <w:t xml:space="preserve">’ column to </w:t>
      </w:r>
      <w:r>
        <w:rPr>
          <w:sz w:val="32"/>
          <w:szCs w:val="32"/>
        </w:rPr>
        <w:t>remove</w:t>
      </w:r>
      <w:r>
        <w:rPr>
          <w:sz w:val="32"/>
          <w:szCs w:val="32"/>
        </w:rPr>
        <w:t xml:space="preserve"> that column.</w:t>
      </w:r>
    </w:p>
    <w:p w14:paraId="0F603128" w14:textId="06FA9720" w:rsidR="0012189C" w:rsidRPr="0012189C" w:rsidRDefault="0012189C" w:rsidP="0012189C">
      <w:pPr>
        <w:rPr>
          <w:sz w:val="32"/>
          <w:szCs w:val="32"/>
        </w:rPr>
      </w:pPr>
      <w:r w:rsidRPr="0012189C">
        <w:rPr>
          <w:sz w:val="32"/>
          <w:szCs w:val="32"/>
        </w:rPr>
        <w:drawing>
          <wp:inline distT="0" distB="0" distL="0" distR="0" wp14:anchorId="56846351" wp14:editId="7229CE4F">
            <wp:extent cx="6309360" cy="1607820"/>
            <wp:effectExtent l="0" t="0" r="0" b="0"/>
            <wp:docPr id="133313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387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0DBD" w14:textId="2574B8C6" w:rsidR="00320058" w:rsidRPr="00C77580" w:rsidRDefault="00320058" w:rsidP="00C77580">
      <w:pPr>
        <w:rPr>
          <w:sz w:val="32"/>
          <w:szCs w:val="32"/>
        </w:rPr>
      </w:pPr>
    </w:p>
    <w:sectPr w:rsidR="00320058" w:rsidRPr="00C77580" w:rsidSect="00DF027C">
      <w:headerReference w:type="default" r:id="rId30"/>
      <w:footerReference w:type="default" r:id="rId31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72EC55" w14:textId="77777777" w:rsidR="00DA20F7" w:rsidRDefault="00DA20F7">
      <w:r>
        <w:separator/>
      </w:r>
    </w:p>
    <w:p w14:paraId="35E15E68" w14:textId="77777777" w:rsidR="00DA20F7" w:rsidRDefault="00DA20F7"/>
  </w:endnote>
  <w:endnote w:type="continuationSeparator" w:id="0">
    <w:p w14:paraId="0000DE4A" w14:textId="77777777" w:rsidR="00DA20F7" w:rsidRDefault="00DA20F7">
      <w:r>
        <w:continuationSeparator/>
      </w:r>
    </w:p>
    <w:p w14:paraId="3C5C78D3" w14:textId="77777777" w:rsidR="00DA20F7" w:rsidRDefault="00DA20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B4D843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FD95178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5F267B" w14:textId="77777777" w:rsidR="00DA20F7" w:rsidRDefault="00DA20F7">
      <w:r>
        <w:separator/>
      </w:r>
    </w:p>
    <w:p w14:paraId="315419BF" w14:textId="77777777" w:rsidR="00DA20F7" w:rsidRDefault="00DA20F7"/>
  </w:footnote>
  <w:footnote w:type="continuationSeparator" w:id="0">
    <w:p w14:paraId="1748F363" w14:textId="77777777" w:rsidR="00DA20F7" w:rsidRDefault="00DA20F7">
      <w:r>
        <w:continuationSeparator/>
      </w:r>
    </w:p>
    <w:p w14:paraId="64ADD4F0" w14:textId="77777777" w:rsidR="00DA20F7" w:rsidRDefault="00DA20F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61B9A6A9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294637E" w14:textId="77777777" w:rsidR="00D077E9" w:rsidRDefault="00D077E9">
          <w:pPr>
            <w:pStyle w:val="Header"/>
          </w:pPr>
        </w:p>
      </w:tc>
    </w:tr>
  </w:tbl>
  <w:p w14:paraId="2A3B8756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F1789"/>
    <w:multiLevelType w:val="hybridMultilevel"/>
    <w:tmpl w:val="36C0B1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120E7"/>
    <w:multiLevelType w:val="hybridMultilevel"/>
    <w:tmpl w:val="0864594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6B2197"/>
    <w:multiLevelType w:val="hybridMultilevel"/>
    <w:tmpl w:val="78CA7D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C554BE"/>
    <w:multiLevelType w:val="hybridMultilevel"/>
    <w:tmpl w:val="6D18C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A0E2B"/>
    <w:multiLevelType w:val="hybridMultilevel"/>
    <w:tmpl w:val="62D0343C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CCF0A1D"/>
    <w:multiLevelType w:val="hybridMultilevel"/>
    <w:tmpl w:val="41DA94F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F00228"/>
    <w:multiLevelType w:val="hybridMultilevel"/>
    <w:tmpl w:val="E1AADBD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E155F0F"/>
    <w:multiLevelType w:val="hybridMultilevel"/>
    <w:tmpl w:val="152233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F3652C"/>
    <w:multiLevelType w:val="hybridMultilevel"/>
    <w:tmpl w:val="A74829E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FC0383"/>
    <w:multiLevelType w:val="hybridMultilevel"/>
    <w:tmpl w:val="B8900A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4B1BB3"/>
    <w:multiLevelType w:val="hybridMultilevel"/>
    <w:tmpl w:val="895E78C4"/>
    <w:lvl w:ilvl="0" w:tplc="0ED09214">
      <w:start w:val="3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F67688"/>
    <w:multiLevelType w:val="hybridMultilevel"/>
    <w:tmpl w:val="895E78C4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4F4BF0"/>
    <w:multiLevelType w:val="hybridMultilevel"/>
    <w:tmpl w:val="1A32431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35A61C4"/>
    <w:multiLevelType w:val="hybridMultilevel"/>
    <w:tmpl w:val="BA08715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80F027F"/>
    <w:multiLevelType w:val="hybridMultilevel"/>
    <w:tmpl w:val="FC9ED89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97E0816"/>
    <w:multiLevelType w:val="hybridMultilevel"/>
    <w:tmpl w:val="36C0B1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8778AE"/>
    <w:multiLevelType w:val="hybridMultilevel"/>
    <w:tmpl w:val="9EBAC194"/>
    <w:lvl w:ilvl="0" w:tplc="40090019">
      <w:start w:val="1"/>
      <w:numFmt w:val="lowerLetter"/>
      <w:lvlText w:val="%1."/>
      <w:lvlJc w:val="left"/>
      <w:pPr>
        <w:ind w:left="2238" w:hanging="360"/>
      </w:pPr>
    </w:lvl>
    <w:lvl w:ilvl="1" w:tplc="40090019" w:tentative="1">
      <w:start w:val="1"/>
      <w:numFmt w:val="lowerLetter"/>
      <w:lvlText w:val="%2."/>
      <w:lvlJc w:val="left"/>
      <w:pPr>
        <w:ind w:left="2958" w:hanging="360"/>
      </w:pPr>
    </w:lvl>
    <w:lvl w:ilvl="2" w:tplc="4009001B" w:tentative="1">
      <w:start w:val="1"/>
      <w:numFmt w:val="lowerRoman"/>
      <w:lvlText w:val="%3."/>
      <w:lvlJc w:val="right"/>
      <w:pPr>
        <w:ind w:left="3678" w:hanging="180"/>
      </w:pPr>
    </w:lvl>
    <w:lvl w:ilvl="3" w:tplc="4009000F" w:tentative="1">
      <w:start w:val="1"/>
      <w:numFmt w:val="decimal"/>
      <w:lvlText w:val="%4."/>
      <w:lvlJc w:val="left"/>
      <w:pPr>
        <w:ind w:left="4398" w:hanging="360"/>
      </w:pPr>
    </w:lvl>
    <w:lvl w:ilvl="4" w:tplc="40090019" w:tentative="1">
      <w:start w:val="1"/>
      <w:numFmt w:val="lowerLetter"/>
      <w:lvlText w:val="%5."/>
      <w:lvlJc w:val="left"/>
      <w:pPr>
        <w:ind w:left="5118" w:hanging="360"/>
      </w:pPr>
    </w:lvl>
    <w:lvl w:ilvl="5" w:tplc="4009001B" w:tentative="1">
      <w:start w:val="1"/>
      <w:numFmt w:val="lowerRoman"/>
      <w:lvlText w:val="%6."/>
      <w:lvlJc w:val="right"/>
      <w:pPr>
        <w:ind w:left="5838" w:hanging="180"/>
      </w:pPr>
    </w:lvl>
    <w:lvl w:ilvl="6" w:tplc="4009000F" w:tentative="1">
      <w:start w:val="1"/>
      <w:numFmt w:val="decimal"/>
      <w:lvlText w:val="%7."/>
      <w:lvlJc w:val="left"/>
      <w:pPr>
        <w:ind w:left="6558" w:hanging="360"/>
      </w:pPr>
    </w:lvl>
    <w:lvl w:ilvl="7" w:tplc="40090019" w:tentative="1">
      <w:start w:val="1"/>
      <w:numFmt w:val="lowerLetter"/>
      <w:lvlText w:val="%8."/>
      <w:lvlJc w:val="left"/>
      <w:pPr>
        <w:ind w:left="7278" w:hanging="360"/>
      </w:pPr>
    </w:lvl>
    <w:lvl w:ilvl="8" w:tplc="4009001B" w:tentative="1">
      <w:start w:val="1"/>
      <w:numFmt w:val="lowerRoman"/>
      <w:lvlText w:val="%9."/>
      <w:lvlJc w:val="right"/>
      <w:pPr>
        <w:ind w:left="7998" w:hanging="180"/>
      </w:pPr>
    </w:lvl>
  </w:abstractNum>
  <w:abstractNum w:abstractNumId="17" w15:restartNumberingAfterBreak="0">
    <w:nsid w:val="389A2BB4"/>
    <w:multiLevelType w:val="hybridMultilevel"/>
    <w:tmpl w:val="6D3E56E0"/>
    <w:lvl w:ilvl="0" w:tplc="6AFA574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5D0B4A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8A11A38"/>
    <w:multiLevelType w:val="hybridMultilevel"/>
    <w:tmpl w:val="1892EF6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FC4524B"/>
    <w:multiLevelType w:val="hybridMultilevel"/>
    <w:tmpl w:val="BACEE5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F5403B"/>
    <w:multiLevelType w:val="hybridMultilevel"/>
    <w:tmpl w:val="D264E99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E55E29"/>
    <w:multiLevelType w:val="hybridMultilevel"/>
    <w:tmpl w:val="347866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B366B42"/>
    <w:multiLevelType w:val="hybridMultilevel"/>
    <w:tmpl w:val="FEAA8ADC"/>
    <w:lvl w:ilvl="0" w:tplc="4009000B">
      <w:start w:val="1"/>
      <w:numFmt w:val="bullet"/>
      <w:lvlText w:val=""/>
      <w:lvlJc w:val="left"/>
      <w:pPr>
        <w:ind w:left="223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98" w:hanging="360"/>
      </w:pPr>
      <w:rPr>
        <w:rFonts w:ascii="Wingdings" w:hAnsi="Wingdings" w:hint="default"/>
      </w:rPr>
    </w:lvl>
  </w:abstractNum>
  <w:abstractNum w:abstractNumId="24" w15:restartNumberingAfterBreak="0">
    <w:nsid w:val="64CA5CCC"/>
    <w:multiLevelType w:val="hybridMultilevel"/>
    <w:tmpl w:val="878684B2"/>
    <w:lvl w:ilvl="0" w:tplc="6AFA574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DB05C6"/>
    <w:multiLevelType w:val="hybridMultilevel"/>
    <w:tmpl w:val="6EE490A8"/>
    <w:lvl w:ilvl="0" w:tplc="40090019">
      <w:start w:val="1"/>
      <w:numFmt w:val="lowerLetter"/>
      <w:lvlText w:val="%1."/>
      <w:lvlJc w:val="left"/>
      <w:pPr>
        <w:ind w:left="3318" w:hanging="360"/>
      </w:pPr>
    </w:lvl>
    <w:lvl w:ilvl="1" w:tplc="40090019" w:tentative="1">
      <w:start w:val="1"/>
      <w:numFmt w:val="lowerLetter"/>
      <w:lvlText w:val="%2."/>
      <w:lvlJc w:val="left"/>
      <w:pPr>
        <w:ind w:left="4038" w:hanging="360"/>
      </w:pPr>
    </w:lvl>
    <w:lvl w:ilvl="2" w:tplc="4009001B" w:tentative="1">
      <w:start w:val="1"/>
      <w:numFmt w:val="lowerRoman"/>
      <w:lvlText w:val="%3."/>
      <w:lvlJc w:val="right"/>
      <w:pPr>
        <w:ind w:left="4758" w:hanging="180"/>
      </w:pPr>
    </w:lvl>
    <w:lvl w:ilvl="3" w:tplc="4009000F" w:tentative="1">
      <w:start w:val="1"/>
      <w:numFmt w:val="decimal"/>
      <w:lvlText w:val="%4."/>
      <w:lvlJc w:val="left"/>
      <w:pPr>
        <w:ind w:left="5478" w:hanging="360"/>
      </w:pPr>
    </w:lvl>
    <w:lvl w:ilvl="4" w:tplc="40090019" w:tentative="1">
      <w:start w:val="1"/>
      <w:numFmt w:val="lowerLetter"/>
      <w:lvlText w:val="%5."/>
      <w:lvlJc w:val="left"/>
      <w:pPr>
        <w:ind w:left="6198" w:hanging="360"/>
      </w:pPr>
    </w:lvl>
    <w:lvl w:ilvl="5" w:tplc="4009001B" w:tentative="1">
      <w:start w:val="1"/>
      <w:numFmt w:val="lowerRoman"/>
      <w:lvlText w:val="%6."/>
      <w:lvlJc w:val="right"/>
      <w:pPr>
        <w:ind w:left="6918" w:hanging="180"/>
      </w:pPr>
    </w:lvl>
    <w:lvl w:ilvl="6" w:tplc="4009000F" w:tentative="1">
      <w:start w:val="1"/>
      <w:numFmt w:val="decimal"/>
      <w:lvlText w:val="%7."/>
      <w:lvlJc w:val="left"/>
      <w:pPr>
        <w:ind w:left="7638" w:hanging="360"/>
      </w:pPr>
    </w:lvl>
    <w:lvl w:ilvl="7" w:tplc="40090019" w:tentative="1">
      <w:start w:val="1"/>
      <w:numFmt w:val="lowerLetter"/>
      <w:lvlText w:val="%8."/>
      <w:lvlJc w:val="left"/>
      <w:pPr>
        <w:ind w:left="8358" w:hanging="360"/>
      </w:pPr>
    </w:lvl>
    <w:lvl w:ilvl="8" w:tplc="4009001B" w:tentative="1">
      <w:start w:val="1"/>
      <w:numFmt w:val="lowerRoman"/>
      <w:lvlText w:val="%9."/>
      <w:lvlJc w:val="right"/>
      <w:pPr>
        <w:ind w:left="9078" w:hanging="180"/>
      </w:pPr>
    </w:lvl>
  </w:abstractNum>
  <w:abstractNum w:abstractNumId="26" w15:restartNumberingAfterBreak="0">
    <w:nsid w:val="6BE45FCC"/>
    <w:multiLevelType w:val="hybridMultilevel"/>
    <w:tmpl w:val="B1DE1B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823478"/>
    <w:multiLevelType w:val="hybridMultilevel"/>
    <w:tmpl w:val="99D4F51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EF74C41"/>
    <w:multiLevelType w:val="hybridMultilevel"/>
    <w:tmpl w:val="4116648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5B33218"/>
    <w:multiLevelType w:val="hybridMultilevel"/>
    <w:tmpl w:val="05444D34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7692101D"/>
    <w:multiLevelType w:val="hybridMultilevel"/>
    <w:tmpl w:val="973E941C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8164806"/>
    <w:multiLevelType w:val="hybridMultilevel"/>
    <w:tmpl w:val="C406BC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9CD7BB7"/>
    <w:multiLevelType w:val="hybridMultilevel"/>
    <w:tmpl w:val="FA78517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85225944">
    <w:abstractNumId w:val="0"/>
  </w:num>
  <w:num w:numId="2" w16cid:durableId="2064256450">
    <w:abstractNumId w:val="31"/>
  </w:num>
  <w:num w:numId="3" w16cid:durableId="1740133898">
    <w:abstractNumId w:val="3"/>
  </w:num>
  <w:num w:numId="4" w16cid:durableId="1086458058">
    <w:abstractNumId w:val="17"/>
  </w:num>
  <w:num w:numId="5" w16cid:durableId="1085303848">
    <w:abstractNumId w:val="6"/>
  </w:num>
  <w:num w:numId="6" w16cid:durableId="1515261065">
    <w:abstractNumId w:val="15"/>
  </w:num>
  <w:num w:numId="7" w16cid:durableId="1455127645">
    <w:abstractNumId w:val="20"/>
  </w:num>
  <w:num w:numId="8" w16cid:durableId="1396778648">
    <w:abstractNumId w:val="21"/>
  </w:num>
  <w:num w:numId="9" w16cid:durableId="377583554">
    <w:abstractNumId w:val="9"/>
  </w:num>
  <w:num w:numId="10" w16cid:durableId="595284129">
    <w:abstractNumId w:val="10"/>
  </w:num>
  <w:num w:numId="11" w16cid:durableId="393553688">
    <w:abstractNumId w:val="11"/>
  </w:num>
  <w:num w:numId="12" w16cid:durableId="698429201">
    <w:abstractNumId w:val="22"/>
  </w:num>
  <w:num w:numId="13" w16cid:durableId="1815097896">
    <w:abstractNumId w:val="24"/>
  </w:num>
  <w:num w:numId="14" w16cid:durableId="1080715507">
    <w:abstractNumId w:val="7"/>
  </w:num>
  <w:num w:numId="15" w16cid:durableId="716663365">
    <w:abstractNumId w:val="14"/>
  </w:num>
  <w:num w:numId="16" w16cid:durableId="962660955">
    <w:abstractNumId w:val="2"/>
  </w:num>
  <w:num w:numId="17" w16cid:durableId="59138187">
    <w:abstractNumId w:val="32"/>
  </w:num>
  <w:num w:numId="18" w16cid:durableId="1662929748">
    <w:abstractNumId w:val="8"/>
  </w:num>
  <w:num w:numId="19" w16cid:durableId="384448938">
    <w:abstractNumId w:val="27"/>
  </w:num>
  <w:num w:numId="20" w16cid:durableId="14498584">
    <w:abstractNumId w:val="18"/>
  </w:num>
  <w:num w:numId="21" w16cid:durableId="157841991">
    <w:abstractNumId w:val="23"/>
  </w:num>
  <w:num w:numId="22" w16cid:durableId="1008412978">
    <w:abstractNumId w:val="5"/>
  </w:num>
  <w:num w:numId="23" w16cid:durableId="574823774">
    <w:abstractNumId w:val="19"/>
  </w:num>
  <w:num w:numId="24" w16cid:durableId="1435586946">
    <w:abstractNumId w:val="13"/>
  </w:num>
  <w:num w:numId="25" w16cid:durableId="1448699753">
    <w:abstractNumId w:val="26"/>
  </w:num>
  <w:num w:numId="26" w16cid:durableId="1773360454">
    <w:abstractNumId w:val="12"/>
  </w:num>
  <w:num w:numId="27" w16cid:durableId="1443719555">
    <w:abstractNumId w:val="1"/>
  </w:num>
  <w:num w:numId="28" w16cid:durableId="345209256">
    <w:abstractNumId w:val="30"/>
  </w:num>
  <w:num w:numId="29" w16cid:durableId="805662960">
    <w:abstractNumId w:val="29"/>
  </w:num>
  <w:num w:numId="30" w16cid:durableId="983513185">
    <w:abstractNumId w:val="16"/>
  </w:num>
  <w:num w:numId="31" w16cid:durableId="1860583917">
    <w:abstractNumId w:val="28"/>
  </w:num>
  <w:num w:numId="32" w16cid:durableId="1081759515">
    <w:abstractNumId w:val="25"/>
  </w:num>
  <w:num w:numId="33" w16cid:durableId="14100812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C5B"/>
    <w:rsid w:val="0002482E"/>
    <w:rsid w:val="00050324"/>
    <w:rsid w:val="0007174E"/>
    <w:rsid w:val="00075958"/>
    <w:rsid w:val="000869A9"/>
    <w:rsid w:val="000A0150"/>
    <w:rsid w:val="000E63C9"/>
    <w:rsid w:val="0012189C"/>
    <w:rsid w:val="00130E9D"/>
    <w:rsid w:val="001321E7"/>
    <w:rsid w:val="00136FDA"/>
    <w:rsid w:val="00150A6D"/>
    <w:rsid w:val="00185B35"/>
    <w:rsid w:val="001B44A8"/>
    <w:rsid w:val="001F2BC8"/>
    <w:rsid w:val="001F5F6B"/>
    <w:rsid w:val="00204780"/>
    <w:rsid w:val="00243EBC"/>
    <w:rsid w:val="00246A35"/>
    <w:rsid w:val="00284348"/>
    <w:rsid w:val="002F3794"/>
    <w:rsid w:val="002F51F5"/>
    <w:rsid w:val="00301C5B"/>
    <w:rsid w:val="00312137"/>
    <w:rsid w:val="00320058"/>
    <w:rsid w:val="00330359"/>
    <w:rsid w:val="0033762F"/>
    <w:rsid w:val="00341578"/>
    <w:rsid w:val="00352615"/>
    <w:rsid w:val="00366C7E"/>
    <w:rsid w:val="00384EA3"/>
    <w:rsid w:val="00395B75"/>
    <w:rsid w:val="003A144E"/>
    <w:rsid w:val="003A39A1"/>
    <w:rsid w:val="003A6DAB"/>
    <w:rsid w:val="003C2191"/>
    <w:rsid w:val="003D3863"/>
    <w:rsid w:val="003F7CE3"/>
    <w:rsid w:val="00407A4B"/>
    <w:rsid w:val="004104B5"/>
    <w:rsid w:val="004110DE"/>
    <w:rsid w:val="004166C8"/>
    <w:rsid w:val="0044085A"/>
    <w:rsid w:val="004737BA"/>
    <w:rsid w:val="004B21A5"/>
    <w:rsid w:val="004E159D"/>
    <w:rsid w:val="004F47A7"/>
    <w:rsid w:val="005037F0"/>
    <w:rsid w:val="00516A86"/>
    <w:rsid w:val="005239C8"/>
    <w:rsid w:val="005275F6"/>
    <w:rsid w:val="00542CCB"/>
    <w:rsid w:val="00557B3D"/>
    <w:rsid w:val="00572102"/>
    <w:rsid w:val="00576FA6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85961"/>
    <w:rsid w:val="007C6B52"/>
    <w:rsid w:val="007D16C5"/>
    <w:rsid w:val="007D3183"/>
    <w:rsid w:val="007F0E04"/>
    <w:rsid w:val="00831AB0"/>
    <w:rsid w:val="0084534D"/>
    <w:rsid w:val="00852BFB"/>
    <w:rsid w:val="00862FE4"/>
    <w:rsid w:val="0086389A"/>
    <w:rsid w:val="0087605E"/>
    <w:rsid w:val="008B1FEE"/>
    <w:rsid w:val="00903C32"/>
    <w:rsid w:val="00916B16"/>
    <w:rsid w:val="009173B9"/>
    <w:rsid w:val="00922A34"/>
    <w:rsid w:val="00925BB9"/>
    <w:rsid w:val="0093335D"/>
    <w:rsid w:val="0093613E"/>
    <w:rsid w:val="00943026"/>
    <w:rsid w:val="00966B81"/>
    <w:rsid w:val="009C1E8B"/>
    <w:rsid w:val="009C3C63"/>
    <w:rsid w:val="009C7720"/>
    <w:rsid w:val="009F087D"/>
    <w:rsid w:val="00A23AFA"/>
    <w:rsid w:val="00A31B3E"/>
    <w:rsid w:val="00A532F3"/>
    <w:rsid w:val="00A65367"/>
    <w:rsid w:val="00A8489E"/>
    <w:rsid w:val="00AC29F3"/>
    <w:rsid w:val="00B231E5"/>
    <w:rsid w:val="00B93C40"/>
    <w:rsid w:val="00BD7F3D"/>
    <w:rsid w:val="00C02B87"/>
    <w:rsid w:val="00C4086D"/>
    <w:rsid w:val="00C65BE6"/>
    <w:rsid w:val="00C77580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87617"/>
    <w:rsid w:val="00D90290"/>
    <w:rsid w:val="00DA20F7"/>
    <w:rsid w:val="00DC4F19"/>
    <w:rsid w:val="00DD152F"/>
    <w:rsid w:val="00DE213F"/>
    <w:rsid w:val="00DE5E43"/>
    <w:rsid w:val="00DE7876"/>
    <w:rsid w:val="00DF027C"/>
    <w:rsid w:val="00E00A32"/>
    <w:rsid w:val="00E10BE7"/>
    <w:rsid w:val="00E22ACD"/>
    <w:rsid w:val="00E42494"/>
    <w:rsid w:val="00E46155"/>
    <w:rsid w:val="00E56B92"/>
    <w:rsid w:val="00E620B0"/>
    <w:rsid w:val="00E81B40"/>
    <w:rsid w:val="00EB1A70"/>
    <w:rsid w:val="00ED585B"/>
    <w:rsid w:val="00EF555B"/>
    <w:rsid w:val="00F027BB"/>
    <w:rsid w:val="00F11DCF"/>
    <w:rsid w:val="00F162EA"/>
    <w:rsid w:val="00F43395"/>
    <w:rsid w:val="00F52D27"/>
    <w:rsid w:val="00F67F62"/>
    <w:rsid w:val="00F72B5F"/>
    <w:rsid w:val="00F734C4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EB0BD3"/>
  <w15:docId w15:val="{5F1A77B3-AE90-4FA5-BD4C-A9F5FF519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576F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unj\AppData\Local\Microsoft\Office\16.0\DTS\en-IN%7b7D3DDB5F-8767-4180-BB8B-58EF4803CDBA%7d\%7bA85394C3-E45E-4E05-B03B-2411A4420647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95DDC3AD4C04FAFA35EF759A50375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1652DF-E945-4332-B1CC-ACA5926F1317}"/>
      </w:docPartPr>
      <w:docPartBody>
        <w:p w:rsidR="006012DE" w:rsidRDefault="006012DE">
          <w:pPr>
            <w:pStyle w:val="D95DDC3AD4C04FAFA35EF759A50375D6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June 18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4D893322FBAC45648BDCDFEE2E2345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3B4752-E2E5-4165-A457-658C8C179035}"/>
      </w:docPartPr>
      <w:docPartBody>
        <w:p w:rsidR="006012DE" w:rsidRDefault="006012DE">
          <w:pPr>
            <w:pStyle w:val="4D893322FBAC45648BDCDFEE2E234583"/>
          </w:pPr>
          <w:r>
            <w:t>COMPANY NAME</w:t>
          </w:r>
        </w:p>
      </w:docPartBody>
    </w:docPart>
    <w:docPart>
      <w:docPartPr>
        <w:name w:val="3755DA08F5E243F7906B2B06698C7B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04D4CC-9E6C-4A2E-AE61-4552854763F8}"/>
      </w:docPartPr>
      <w:docPartBody>
        <w:p w:rsidR="006012DE" w:rsidRDefault="006012DE">
          <w:pPr>
            <w:pStyle w:val="3755DA08F5E243F7906B2B06698C7BB1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F5E"/>
    <w:rsid w:val="00193E76"/>
    <w:rsid w:val="00412243"/>
    <w:rsid w:val="00557B3D"/>
    <w:rsid w:val="0057221B"/>
    <w:rsid w:val="006012DE"/>
    <w:rsid w:val="007F0E04"/>
    <w:rsid w:val="00925BB9"/>
    <w:rsid w:val="009C3C63"/>
    <w:rsid w:val="00D74F5E"/>
    <w:rsid w:val="00E56B92"/>
    <w:rsid w:val="00E9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kern w:val="0"/>
      <w:sz w:val="32"/>
      <w:szCs w:val="22"/>
      <w:lang w:val="en-US" w:eastAsia="en-US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0E2841" w:themeColor="text2"/>
      <w:spacing w:val="20"/>
      <w:kern w:val="0"/>
      <w:sz w:val="32"/>
      <w:szCs w:val="22"/>
      <w:lang w:val="en-US" w:eastAsia="en-US"/>
      <w14:ligatures w14:val="none"/>
    </w:rPr>
  </w:style>
  <w:style w:type="paragraph" w:customStyle="1" w:styleId="D95DDC3AD4C04FAFA35EF759A50375D6">
    <w:name w:val="D95DDC3AD4C04FAFA35EF759A50375D6"/>
  </w:style>
  <w:style w:type="paragraph" w:customStyle="1" w:styleId="4D893322FBAC45648BDCDFEE2E234583">
    <w:name w:val="4D893322FBAC45648BDCDFEE2E234583"/>
  </w:style>
  <w:style w:type="paragraph" w:customStyle="1" w:styleId="3755DA08F5E243F7906B2B06698C7BB1">
    <w:name w:val="3755DA08F5E243F7906B2B06698C7B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{A85394C3-E45E-4E05-B03B-2411A4420647}tf16392850_win32.dotx</Template>
  <TotalTime>438</TotalTime>
  <Pages>19</Pages>
  <Words>991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arunj</dc:creator>
  <cp:keywords/>
  <dc:description/>
  <cp:lastModifiedBy>Hrushikesh Boora</cp:lastModifiedBy>
  <cp:revision>14</cp:revision>
  <cp:lastPrinted>2006-08-01T17:47:00Z</cp:lastPrinted>
  <dcterms:created xsi:type="dcterms:W3CDTF">2024-06-18T09:28:00Z</dcterms:created>
  <dcterms:modified xsi:type="dcterms:W3CDTF">2024-06-21T19:36:00Z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